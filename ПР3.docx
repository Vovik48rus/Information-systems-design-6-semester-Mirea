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8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1"/>
        <w:gridCol w:w="9487"/>
        <w:gridCol w:w="83"/>
      </w:tblGrid>
      <w:tr w:rsidR="00A07DCC" w:rsidRPr="00A07DCC" w14:paraId="06ED9F0D" w14:textId="77777777" w:rsidTr="0099524F">
        <w:trPr>
          <w:gridAfter w:val="1"/>
          <w:wAfter w:w="83" w:type="dxa"/>
          <w:cantSplit/>
          <w:trHeight w:val="180"/>
          <w:jc w:val="center"/>
        </w:trPr>
        <w:tc>
          <w:tcPr>
            <w:tcW w:w="9598" w:type="dxa"/>
            <w:gridSpan w:val="2"/>
          </w:tcPr>
          <w:tbl>
            <w:tblPr>
              <w:tblW w:w="9356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A07DCC" w:rsidRPr="00A07DCC" w14:paraId="372AE591" w14:textId="77777777" w:rsidTr="0099524F">
              <w:trPr>
                <w:cantSplit/>
                <w:trHeight w:val="184"/>
              </w:trPr>
              <w:tc>
                <w:tcPr>
                  <w:tcW w:w="25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BE74BC0" w14:textId="77777777" w:rsidR="00A07DCC" w:rsidRPr="004C0D95" w:rsidRDefault="00A07DCC" w:rsidP="00A07DCC">
                  <w:pPr>
                    <w:spacing w:line="240" w:lineRule="atLeast"/>
                    <w:ind w:firstLine="0"/>
                    <w:jc w:val="center"/>
                    <w:rPr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  <w:p w14:paraId="2351F5D2" w14:textId="77777777" w:rsidR="00A07DCC" w:rsidRPr="00A07DCC" w:rsidRDefault="00A07DCC" w:rsidP="00A07DCC">
                  <w:pPr>
                    <w:spacing w:line="240" w:lineRule="atLeast"/>
                    <w:ind w:firstLine="0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1A503084" w14:textId="77777777" w:rsidR="00A07DCC" w:rsidRPr="00A07DCC" w:rsidRDefault="00A07DCC" w:rsidP="00A07DCC">
                  <w:pPr>
                    <w:spacing w:line="240" w:lineRule="atLeast"/>
                    <w:ind w:firstLine="0"/>
                    <w:jc w:val="center"/>
                    <w:rPr>
                      <w:caps/>
                      <w:sz w:val="24"/>
                      <w:szCs w:val="24"/>
                    </w:rPr>
                  </w:pPr>
                </w:p>
              </w:tc>
              <w:tc>
                <w:tcPr>
                  <w:tcW w:w="316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161E669" w14:textId="77777777" w:rsidR="00A07DCC" w:rsidRPr="00A07DCC" w:rsidRDefault="00A07DCC" w:rsidP="00A07DCC">
                  <w:pPr>
                    <w:spacing w:line="240" w:lineRule="auto"/>
                    <w:ind w:firstLine="0"/>
                    <w:jc w:val="center"/>
                    <w:rPr>
                      <w:sz w:val="24"/>
                      <w:szCs w:val="24"/>
                    </w:rPr>
                  </w:pPr>
                  <w:r w:rsidRPr="00A07DCC">
                    <w:rPr>
                      <w:sz w:val="24"/>
                      <w:szCs w:val="24"/>
                    </w:rPr>
                    <w:t xml:space="preserve">               </w:t>
                  </w:r>
                  <w:r w:rsidRPr="00A07DCC">
                    <w:rPr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215C7474" wp14:editId="72EC3F4F">
                        <wp:extent cx="890689" cy="1009223"/>
                        <wp:effectExtent l="0" t="0" r="4661" b="427"/>
                        <wp:docPr id="1" name="Рисунок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89" cy="10092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  <a:prstDash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07DCC">
                    <w:rPr>
                      <w:sz w:val="24"/>
                      <w:szCs w:val="24"/>
                    </w:rPr>
                    <w:t xml:space="preserve">            </w:t>
                  </w:r>
                </w:p>
              </w:tc>
              <w:tc>
                <w:tcPr>
                  <w:tcW w:w="359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3D1154B" w14:textId="77777777" w:rsidR="00A07DCC" w:rsidRPr="00A07DCC" w:rsidRDefault="00A07DCC" w:rsidP="00A07DCC">
                  <w:pPr>
                    <w:spacing w:line="240" w:lineRule="atLeast"/>
                    <w:ind w:firstLine="0"/>
                    <w:jc w:val="center"/>
                    <w:rPr>
                      <w:caps/>
                      <w:sz w:val="24"/>
                      <w:szCs w:val="24"/>
                    </w:rPr>
                  </w:pPr>
                </w:p>
              </w:tc>
            </w:tr>
            <w:tr w:rsidR="00A07DCC" w:rsidRPr="00A07DCC" w14:paraId="35FCBC1F" w14:textId="77777777" w:rsidTr="0099524F">
              <w:trPr>
                <w:cantSplit/>
                <w:trHeight w:val="691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B5C751" w14:textId="77777777" w:rsidR="00A07DCC" w:rsidRPr="00A07DCC" w:rsidRDefault="00A07DCC" w:rsidP="00A07DCC">
                  <w:pPr>
                    <w:spacing w:line="240" w:lineRule="auto"/>
                    <w:ind w:firstLine="0"/>
                    <w:jc w:val="center"/>
                    <w:rPr>
                      <w:caps/>
                      <w:sz w:val="24"/>
                      <w:szCs w:val="24"/>
                    </w:rPr>
                  </w:pPr>
                </w:p>
                <w:p w14:paraId="6FAC2785" w14:textId="77777777" w:rsidR="00A07DCC" w:rsidRPr="00A07DCC" w:rsidRDefault="00A07DCC" w:rsidP="00A07DCC">
                  <w:pPr>
                    <w:spacing w:line="240" w:lineRule="auto"/>
                    <w:ind w:firstLine="0"/>
                    <w:jc w:val="center"/>
                    <w:rPr>
                      <w:caps/>
                      <w:sz w:val="24"/>
                      <w:szCs w:val="24"/>
                    </w:rPr>
                  </w:pPr>
                  <w:r w:rsidRPr="00A07DCC">
                    <w:rPr>
                      <w:caps/>
                      <w:sz w:val="24"/>
                      <w:szCs w:val="24"/>
                    </w:rPr>
                    <w:t>МИНОБРНАУКИ РОССИИ</w:t>
                  </w:r>
                </w:p>
                <w:p w14:paraId="3A7502E4" w14:textId="77777777" w:rsidR="00A07DCC" w:rsidRPr="00A07DCC" w:rsidRDefault="00A07DCC" w:rsidP="00A07DCC">
                  <w:pPr>
                    <w:spacing w:line="240" w:lineRule="auto"/>
                    <w:ind w:firstLine="0"/>
                    <w:rPr>
                      <w:caps/>
                      <w:sz w:val="24"/>
                      <w:szCs w:val="24"/>
                    </w:rPr>
                  </w:pPr>
                </w:p>
              </w:tc>
            </w:tr>
            <w:tr w:rsidR="00A07DCC" w:rsidRPr="00A07DCC" w14:paraId="5A032A7E" w14:textId="77777777" w:rsidTr="0099524F">
              <w:trPr>
                <w:cantSplit/>
                <w:trHeight w:val="18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BC9BC31" w14:textId="77777777" w:rsidR="00A07DCC" w:rsidRPr="00A07DCC" w:rsidRDefault="00A07DCC" w:rsidP="00A07DCC">
                  <w:pPr>
                    <w:spacing w:line="240" w:lineRule="auto"/>
                    <w:ind w:firstLine="0"/>
                    <w:jc w:val="center"/>
                    <w:rPr>
                      <w:sz w:val="24"/>
                      <w:szCs w:val="24"/>
                    </w:rPr>
                  </w:pPr>
                  <w:r w:rsidRPr="00A07DCC">
                    <w:rPr>
                      <w:sz w:val="24"/>
                      <w:szCs w:val="24"/>
                    </w:rPr>
                    <w:t>Федеральное государственное бюджетное образовательное учреждение</w:t>
                  </w:r>
                </w:p>
                <w:p w14:paraId="45456FDA" w14:textId="77777777" w:rsidR="00A07DCC" w:rsidRPr="00A07DCC" w:rsidRDefault="00A07DCC" w:rsidP="00A07DCC">
                  <w:pPr>
                    <w:spacing w:line="240" w:lineRule="auto"/>
                    <w:ind w:firstLine="0"/>
                    <w:jc w:val="center"/>
                    <w:rPr>
                      <w:sz w:val="24"/>
                      <w:szCs w:val="24"/>
                    </w:rPr>
                  </w:pPr>
                  <w:r w:rsidRPr="00A07DCC">
                    <w:rPr>
                      <w:sz w:val="24"/>
                      <w:szCs w:val="24"/>
                    </w:rPr>
                    <w:t>высшего образования</w:t>
                  </w:r>
                </w:p>
                <w:p w14:paraId="13E0E60D" w14:textId="77777777" w:rsidR="00A07DCC" w:rsidRPr="00A07DCC" w:rsidRDefault="00A07DCC" w:rsidP="00A07DCC">
                  <w:pPr>
                    <w:spacing w:line="240" w:lineRule="auto"/>
                    <w:ind w:firstLine="0"/>
                    <w:jc w:val="center"/>
                    <w:rPr>
                      <w:sz w:val="24"/>
                      <w:szCs w:val="24"/>
                    </w:rPr>
                  </w:pPr>
                  <w:r w:rsidRPr="00A07DCC">
                    <w:rPr>
                      <w:b/>
                      <w:sz w:val="24"/>
                      <w:szCs w:val="24"/>
                    </w:rPr>
                    <w:t xml:space="preserve">«МИРЭА </w:t>
                  </w:r>
                  <w:r w:rsidRPr="00A07DCC">
                    <w:rPr>
                      <w:rStyle w:val="translation-chunk"/>
                      <w:b/>
                      <w:sz w:val="24"/>
                      <w:szCs w:val="24"/>
                    </w:rPr>
                    <w:t xml:space="preserve">– </w:t>
                  </w:r>
                  <w:r w:rsidRPr="00A07DCC">
                    <w:rPr>
                      <w:b/>
                      <w:sz w:val="24"/>
                      <w:szCs w:val="24"/>
                    </w:rPr>
                    <w:t>Российский технологический университет»</w:t>
                  </w:r>
                  <w:r w:rsidRPr="00A07DCC">
                    <w:rPr>
                      <w:b/>
                      <w:sz w:val="24"/>
                      <w:szCs w:val="24"/>
                    </w:rPr>
                    <w:br/>
                  </w:r>
                </w:p>
                <w:p w14:paraId="35E62AC2" w14:textId="77777777" w:rsidR="00A07DCC" w:rsidRPr="00A07DCC" w:rsidRDefault="00A07DCC" w:rsidP="00A07DCC">
                  <w:pPr>
                    <w:keepNext/>
                    <w:spacing w:line="240" w:lineRule="auto"/>
                    <w:ind w:firstLine="0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A07DCC">
                    <w:rPr>
                      <w:noProof/>
                      <w:sz w:val="32"/>
                      <w:szCs w:val="32"/>
                      <w:lang w:eastAsia="ru-R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6C45AA3D" wp14:editId="47A0DFC5">
                            <wp:simplePos x="0" y="0"/>
                            <wp:positionH relativeFrom="column">
                              <wp:posOffset>200025</wp:posOffset>
                            </wp:positionH>
                            <wp:positionV relativeFrom="paragraph">
                              <wp:posOffset>408305</wp:posOffset>
                            </wp:positionV>
                            <wp:extent cx="5600651" cy="1641"/>
                            <wp:effectExtent l="0" t="0" r="0" b="0"/>
                            <wp:wrapNone/>
                            <wp:docPr id="4" name="Line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5600651" cy="164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38100" cmpd="dbl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7D577033" id="Line 4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75pt,32.15pt" to="456.75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" strokeweight="3pt">
                            <v:stroke linestyle="thinThin"/>
                          </v:line>
                        </w:pict>
                      </mc:Fallback>
                    </mc:AlternateContent>
                  </w:r>
                  <w:r w:rsidRPr="00A07DCC">
                    <w:rPr>
                      <w:b/>
                      <w:sz w:val="32"/>
                      <w:szCs w:val="32"/>
                    </w:rPr>
                    <w:t>РТУ МИРЭА</w:t>
                  </w:r>
                  <w:r w:rsidRPr="00A07DCC">
                    <w:rPr>
                      <w:b/>
                      <w:sz w:val="24"/>
                      <w:szCs w:val="24"/>
                    </w:rPr>
                    <w:br/>
                  </w:r>
                </w:p>
              </w:tc>
            </w:tr>
          </w:tbl>
          <w:p w14:paraId="468211B1" w14:textId="77777777" w:rsidR="00A07DCC" w:rsidRPr="00A07DCC" w:rsidRDefault="00A07DCC" w:rsidP="00A07DCC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A07DCC" w:rsidRPr="00431269" w14:paraId="27FFFDC4" w14:textId="77777777" w:rsidTr="0099524F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</w:trPr>
        <w:tc>
          <w:tcPr>
            <w:tcW w:w="9570" w:type="dxa"/>
            <w:gridSpan w:val="2"/>
          </w:tcPr>
          <w:p w14:paraId="64FB70D7" w14:textId="77777777" w:rsidR="00A07DCC" w:rsidRPr="00A07DCC" w:rsidRDefault="00A07DCC" w:rsidP="00A07DCC">
            <w:pPr>
              <w:ind w:firstLine="0"/>
              <w:jc w:val="center"/>
              <w:rPr>
                <w:rFonts w:cs="Times New Roman"/>
                <w:sz w:val="16"/>
                <w:szCs w:val="16"/>
              </w:rPr>
            </w:pPr>
          </w:p>
          <w:p w14:paraId="1D24CE03" w14:textId="77777777" w:rsidR="00A07DCC" w:rsidRPr="00A07DCC" w:rsidRDefault="00A07DCC" w:rsidP="00A07DC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07DCC">
              <w:rPr>
                <w:rFonts w:cs="Times New Roman"/>
                <w:sz w:val="24"/>
                <w:szCs w:val="24"/>
              </w:rPr>
              <w:t>Институт информационных технологий (ИТ)</w:t>
            </w:r>
          </w:p>
        </w:tc>
      </w:tr>
      <w:tr w:rsidR="00A07DCC" w:rsidRPr="00431269" w14:paraId="64DE85F8" w14:textId="77777777" w:rsidTr="0099524F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  <w:trHeight w:val="283"/>
        </w:trPr>
        <w:tc>
          <w:tcPr>
            <w:tcW w:w="9570" w:type="dxa"/>
            <w:gridSpan w:val="2"/>
          </w:tcPr>
          <w:p w14:paraId="22B71648" w14:textId="77777777" w:rsidR="00A07DCC" w:rsidRPr="00A07DCC" w:rsidRDefault="00A07DCC" w:rsidP="00A07DC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07DCC">
              <w:rPr>
                <w:rFonts w:cs="Times New Roman"/>
                <w:bCs/>
                <w:sz w:val="24"/>
                <w:szCs w:val="24"/>
              </w:rPr>
              <w:t xml:space="preserve">Кафедра </w:t>
            </w:r>
            <w:r w:rsidRPr="00A07DCC">
              <w:rPr>
                <w:rFonts w:cs="Times New Roman"/>
                <w:bCs/>
                <w:color w:val="000000"/>
                <w:sz w:val="24"/>
                <w:szCs w:val="24"/>
                <w:shd w:val="clear" w:color="auto" w:fill="FFFFFF"/>
              </w:rPr>
              <w:t>инструментального и прикладного программного обеспечения</w:t>
            </w:r>
            <w:r w:rsidRPr="00A07DCC">
              <w:rPr>
                <w:rFonts w:cs="Times New Roman"/>
                <w:bCs/>
                <w:sz w:val="24"/>
                <w:szCs w:val="24"/>
              </w:rPr>
              <w:t xml:space="preserve"> (ИиППО)</w:t>
            </w:r>
          </w:p>
        </w:tc>
      </w:tr>
    </w:tbl>
    <w:p w14:paraId="47C675AD" w14:textId="77777777" w:rsidR="00A07DCC" w:rsidRPr="00A07DCC" w:rsidRDefault="00A07DCC" w:rsidP="00A07DCC">
      <w:pPr>
        <w:shd w:val="clear" w:color="auto" w:fill="FFFFFF"/>
        <w:ind w:firstLine="0"/>
        <w:jc w:val="left"/>
        <w:rPr>
          <w:rFonts w:cs="Times New Roman"/>
          <w:b/>
          <w:sz w:val="24"/>
          <w:szCs w:val="24"/>
        </w:rPr>
      </w:pPr>
    </w:p>
    <w:p w14:paraId="239D4DFC" w14:textId="77777777" w:rsidR="00A07DCC" w:rsidRPr="00A07DCC" w:rsidRDefault="00A07DCC" w:rsidP="00A07DCC">
      <w:pPr>
        <w:shd w:val="clear" w:color="auto" w:fill="FFFFFF"/>
        <w:ind w:firstLine="0"/>
        <w:jc w:val="left"/>
        <w:rPr>
          <w:rFonts w:cs="Times New Roman"/>
          <w:b/>
          <w:sz w:val="24"/>
        </w:rPr>
      </w:pP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797"/>
        <w:gridCol w:w="2269"/>
        <w:gridCol w:w="879"/>
        <w:gridCol w:w="2448"/>
        <w:gridCol w:w="245"/>
      </w:tblGrid>
      <w:tr w:rsidR="00A07DCC" w:rsidRPr="00431269" w14:paraId="05A984E2" w14:textId="77777777" w:rsidTr="0099524F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64C571BE" w14:textId="136D6BA5" w:rsidR="00A07DCC" w:rsidRPr="00BA0A11" w:rsidRDefault="00A07DCC" w:rsidP="00A07DCC">
            <w:pPr>
              <w:shd w:val="clear" w:color="auto" w:fill="FFFFFF"/>
              <w:ind w:firstLine="0"/>
              <w:jc w:val="center"/>
              <w:rPr>
                <w:rFonts w:cs="Times New Roman"/>
                <w:b/>
                <w:szCs w:val="28"/>
                <w:lang w:val="en-US"/>
              </w:rPr>
            </w:pPr>
            <w:r w:rsidRPr="00870932">
              <w:rPr>
                <w:rFonts w:cs="Times New Roman"/>
                <w:b/>
                <w:szCs w:val="28"/>
              </w:rPr>
              <w:t>ОТЧЁТ ПО ПРАКТИЧЕСК</w:t>
            </w:r>
            <w:r w:rsidR="00B15162">
              <w:rPr>
                <w:rFonts w:cs="Times New Roman"/>
                <w:b/>
                <w:szCs w:val="28"/>
              </w:rPr>
              <w:t>ОЙ</w:t>
            </w:r>
            <w:r w:rsidRPr="00870932">
              <w:rPr>
                <w:rFonts w:cs="Times New Roman"/>
                <w:b/>
                <w:szCs w:val="28"/>
              </w:rPr>
              <w:t xml:space="preserve"> РАБОТ</w:t>
            </w:r>
            <w:r w:rsidR="00B15162">
              <w:rPr>
                <w:rFonts w:cs="Times New Roman"/>
                <w:b/>
                <w:szCs w:val="28"/>
              </w:rPr>
              <w:t>Е</w:t>
            </w:r>
            <w:r w:rsidR="00BA0A11">
              <w:rPr>
                <w:rFonts w:cs="Times New Roman"/>
                <w:b/>
                <w:szCs w:val="28"/>
                <w:lang w:val="en-US"/>
              </w:rPr>
              <w:t xml:space="preserve"> 3</w:t>
            </w:r>
          </w:p>
        </w:tc>
      </w:tr>
      <w:tr w:rsidR="00A07DCC" w:rsidRPr="00431269" w14:paraId="51AD158E" w14:textId="77777777" w:rsidTr="0099524F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535B7312" w14:textId="77777777" w:rsidR="00A07DCC" w:rsidRDefault="00A07DCC" w:rsidP="00A07DCC">
            <w:pPr>
              <w:shd w:val="clear" w:color="auto" w:fill="FFFFFF"/>
              <w:ind w:firstLine="0"/>
              <w:jc w:val="center"/>
              <w:rPr>
                <w:rFonts w:cs="Times New Roman"/>
                <w:b/>
                <w:szCs w:val="28"/>
              </w:rPr>
            </w:pPr>
            <w:r w:rsidRPr="00D14D27">
              <w:rPr>
                <w:rFonts w:cs="Times New Roman"/>
                <w:b/>
                <w:szCs w:val="28"/>
              </w:rPr>
              <w:t>по дисциплине «</w:t>
            </w:r>
            <w:r>
              <w:rPr>
                <w:rFonts w:cs="Times New Roman"/>
                <w:b/>
                <w:szCs w:val="28"/>
              </w:rPr>
              <w:t>Проектирование информационных систем</w:t>
            </w:r>
            <w:r w:rsidRPr="00D14D27">
              <w:rPr>
                <w:rFonts w:cs="Times New Roman"/>
                <w:b/>
                <w:szCs w:val="28"/>
              </w:rPr>
              <w:t>»</w:t>
            </w:r>
          </w:p>
          <w:p w14:paraId="765A5061" w14:textId="77777777" w:rsidR="00A07DCC" w:rsidRDefault="00A07DCC" w:rsidP="00A07DCC">
            <w:pPr>
              <w:shd w:val="clear" w:color="auto" w:fill="FFFFFF"/>
              <w:ind w:firstLine="0"/>
              <w:jc w:val="center"/>
              <w:rPr>
                <w:rFonts w:cs="Times New Roman"/>
                <w:b/>
                <w:szCs w:val="28"/>
              </w:rPr>
            </w:pPr>
            <w:r w:rsidRPr="00587ADC">
              <w:rPr>
                <w:rFonts w:cs="Times New Roman"/>
                <w:bCs/>
                <w:szCs w:val="28"/>
              </w:rPr>
              <w:t>на тем</w:t>
            </w:r>
            <w:r>
              <w:rPr>
                <w:rFonts w:cs="Times New Roman"/>
                <w:bCs/>
                <w:szCs w:val="28"/>
              </w:rPr>
              <w:t>у</w:t>
            </w:r>
          </w:p>
          <w:p w14:paraId="01CA8716" w14:textId="77777777" w:rsidR="00A07DCC" w:rsidRPr="00431269" w:rsidRDefault="00A07DCC" w:rsidP="00A07DCC">
            <w:pPr>
              <w:shd w:val="clear" w:color="auto" w:fill="FFFFFF"/>
              <w:ind w:firstLine="0"/>
              <w:jc w:val="center"/>
              <w:rPr>
                <w:rFonts w:cs="Times New Roman"/>
                <w:b/>
                <w:spacing w:val="-5"/>
                <w:szCs w:val="24"/>
              </w:rPr>
            </w:pPr>
            <w:r w:rsidRPr="008C2669">
              <w:rPr>
                <w:rFonts w:cs="Times New Roman"/>
                <w:b/>
                <w:szCs w:val="28"/>
              </w:rPr>
              <w:t>«</w:t>
            </w:r>
            <w:r w:rsidR="00D34C91" w:rsidRPr="00D34C91">
              <w:rPr>
                <w:rFonts w:cs="Times New Roman"/>
                <w:b/>
                <w:szCs w:val="28"/>
              </w:rPr>
              <w:t>Информационная система «Каталог и визуализатор 3D-моделей</w:t>
            </w:r>
            <w:r w:rsidRPr="008C2669">
              <w:rPr>
                <w:rFonts w:cs="Times New Roman"/>
                <w:b/>
                <w:szCs w:val="28"/>
              </w:rPr>
              <w:t>»</w:t>
            </w:r>
          </w:p>
        </w:tc>
      </w:tr>
      <w:tr w:rsidR="00A07DCC" w:rsidRPr="00431269" w14:paraId="1FA9ABEA" w14:textId="77777777" w:rsidTr="0099524F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7820DC20" w14:textId="77777777" w:rsidR="00A07DCC" w:rsidRPr="00A07DCC" w:rsidRDefault="00A07DCC" w:rsidP="00A07DCC">
            <w:pPr>
              <w:shd w:val="clear" w:color="auto" w:fill="FFFFFF"/>
              <w:ind w:firstLine="0"/>
              <w:jc w:val="center"/>
              <w:rPr>
                <w:rFonts w:cs="Times New Roman"/>
                <w:i/>
                <w:color w:val="FF0000"/>
                <w:sz w:val="24"/>
              </w:rPr>
            </w:pPr>
          </w:p>
        </w:tc>
      </w:tr>
      <w:tr w:rsidR="00A07DCC" w:rsidRPr="00A07DCC" w14:paraId="1F0F4626" w14:textId="77777777" w:rsidTr="0099524F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4B350640" w14:textId="77777777" w:rsidR="00A07DCC" w:rsidRPr="00A07DCC" w:rsidRDefault="00A07DCC" w:rsidP="00A07DC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  <w:p w14:paraId="4C3DA1B6" w14:textId="77777777" w:rsidR="00A07DCC" w:rsidRPr="00A07DCC" w:rsidRDefault="00A07DCC" w:rsidP="00A07DCC">
            <w:pPr>
              <w:ind w:firstLine="0"/>
              <w:rPr>
                <w:rFonts w:cs="Times New Roman"/>
                <w:b/>
                <w:color w:val="FF0000"/>
                <w:sz w:val="24"/>
                <w:szCs w:val="24"/>
              </w:rPr>
            </w:pPr>
            <w:r w:rsidRPr="00A07DCC">
              <w:rPr>
                <w:rFonts w:cs="Times New Roman"/>
                <w:sz w:val="24"/>
                <w:szCs w:val="24"/>
              </w:rPr>
              <w:t xml:space="preserve">Выполнил студент группы </w:t>
            </w:r>
            <w:r w:rsidR="00D34C91">
              <w:rPr>
                <w:rFonts w:cs="Times New Roman"/>
                <w:sz w:val="24"/>
                <w:szCs w:val="24"/>
              </w:rPr>
              <w:t>ИВБО-20-23</w:t>
            </w:r>
          </w:p>
        </w:tc>
        <w:tc>
          <w:tcPr>
            <w:tcW w:w="1726" w:type="pct"/>
            <w:gridSpan w:val="2"/>
          </w:tcPr>
          <w:p w14:paraId="7371A280" w14:textId="77777777" w:rsidR="00A07DCC" w:rsidRPr="00A07DCC" w:rsidRDefault="00A07DCC" w:rsidP="00A07DCC">
            <w:pPr>
              <w:shd w:val="clear" w:color="auto" w:fill="FFFFFF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  <w:p w14:paraId="6973EB1A" w14:textId="77777777" w:rsidR="00A07DCC" w:rsidRPr="00D34C91" w:rsidRDefault="00A07DCC" w:rsidP="00A07DCC">
            <w:pPr>
              <w:shd w:val="clear" w:color="auto" w:fill="FFFFFF"/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A07DCC">
              <w:rPr>
                <w:rFonts w:cs="Times New Roman"/>
                <w:b/>
                <w:sz w:val="24"/>
                <w:szCs w:val="24"/>
              </w:rPr>
              <w:t xml:space="preserve">                      </w:t>
            </w:r>
            <w:r w:rsidR="00D34C91">
              <w:rPr>
                <w:rFonts w:cs="Times New Roman"/>
                <w:bCs/>
                <w:sz w:val="24"/>
                <w:szCs w:val="24"/>
              </w:rPr>
              <w:t>Деревянных В. С.</w:t>
            </w:r>
          </w:p>
        </w:tc>
      </w:tr>
      <w:tr w:rsidR="00A07DCC" w:rsidRPr="00A07DCC" w14:paraId="7DE386E5" w14:textId="77777777" w:rsidTr="0099524F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2802E364" w14:textId="77777777" w:rsidR="00A07DCC" w:rsidRPr="00A07DCC" w:rsidRDefault="00A07DCC" w:rsidP="00A07DC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26" w:type="pct"/>
            <w:gridSpan w:val="2"/>
          </w:tcPr>
          <w:p w14:paraId="11DA4707" w14:textId="77777777" w:rsidR="00A07DCC" w:rsidRPr="00A07DCC" w:rsidRDefault="00A07DCC" w:rsidP="00A07DCC">
            <w:pPr>
              <w:shd w:val="clear" w:color="auto" w:fill="FFFFFF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A07DCC" w:rsidRPr="00A07DCC" w14:paraId="2BF77F6B" w14:textId="77777777" w:rsidTr="0099524F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1CBAF79B" w14:textId="77777777" w:rsidR="00A07DCC" w:rsidRPr="00A07DCC" w:rsidRDefault="00A07DCC" w:rsidP="00A07DCC">
            <w:pPr>
              <w:ind w:firstLine="0"/>
              <w:rPr>
                <w:rFonts w:cs="Times New Roman"/>
                <w:i/>
                <w:sz w:val="24"/>
                <w:szCs w:val="24"/>
              </w:rPr>
            </w:pPr>
            <w:r w:rsidRPr="00A07DCC">
              <w:rPr>
                <w:rFonts w:cs="Times New Roman"/>
                <w:sz w:val="24"/>
                <w:szCs w:val="24"/>
              </w:rPr>
              <w:t xml:space="preserve">Принял </w:t>
            </w:r>
            <w:r w:rsidRPr="00A07DCC">
              <w:rPr>
                <w:rFonts w:cs="Times New Roman"/>
                <w:sz w:val="24"/>
                <w:szCs w:val="24"/>
              </w:rPr>
              <w:br/>
            </w:r>
            <w:r w:rsidRPr="00A71C6B">
              <w:rPr>
                <w:rFonts w:cs="Times New Roman"/>
                <w:i/>
                <w:sz w:val="24"/>
                <w:szCs w:val="24"/>
              </w:rPr>
              <w:t>Старший преподаватель</w:t>
            </w:r>
          </w:p>
        </w:tc>
        <w:tc>
          <w:tcPr>
            <w:tcW w:w="1726" w:type="pct"/>
            <w:gridSpan w:val="2"/>
          </w:tcPr>
          <w:p w14:paraId="4BB9A4E3" w14:textId="77777777" w:rsidR="00A07DCC" w:rsidRPr="00A07DCC" w:rsidRDefault="00A07DCC" w:rsidP="00A07DCC">
            <w:pPr>
              <w:shd w:val="clear" w:color="auto" w:fill="FFFFFF"/>
              <w:ind w:firstLine="0"/>
              <w:rPr>
                <w:rFonts w:cs="Times New Roman"/>
                <w:sz w:val="24"/>
                <w:szCs w:val="24"/>
              </w:rPr>
            </w:pPr>
            <w:r w:rsidRPr="00A07DCC">
              <w:rPr>
                <w:rFonts w:cs="Times New Roman"/>
                <w:b/>
                <w:sz w:val="24"/>
                <w:szCs w:val="24"/>
              </w:rPr>
              <w:t xml:space="preserve">                            </w:t>
            </w:r>
            <w:r w:rsidR="00A71C6B">
              <w:rPr>
                <w:rFonts w:cs="Times New Roman"/>
                <w:sz w:val="24"/>
                <w:szCs w:val="24"/>
              </w:rPr>
              <w:t>Батанов А. О.</w:t>
            </w:r>
          </w:p>
        </w:tc>
      </w:tr>
      <w:tr w:rsidR="00A07DCC" w:rsidRPr="00A07DCC" w14:paraId="330B0EE8" w14:textId="77777777" w:rsidTr="0099524F">
        <w:tc>
          <w:tcPr>
            <w:tcW w:w="1970" w:type="pct"/>
            <w:vAlign w:val="center"/>
          </w:tcPr>
          <w:p w14:paraId="50DFF560" w14:textId="77777777" w:rsidR="00A07DCC" w:rsidRPr="00A07DCC" w:rsidRDefault="00A07DCC" w:rsidP="00A07DCC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A07DCC">
              <w:rPr>
                <w:rFonts w:cs="Times New Roman"/>
                <w:sz w:val="24"/>
                <w:szCs w:val="24"/>
              </w:rPr>
              <w:t>Практические работы выполнены</w:t>
            </w:r>
          </w:p>
        </w:tc>
        <w:tc>
          <w:tcPr>
            <w:tcW w:w="1633" w:type="pct"/>
            <w:gridSpan w:val="2"/>
            <w:vAlign w:val="center"/>
          </w:tcPr>
          <w:p w14:paraId="3AD544FC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07DCC">
              <w:rPr>
                <w:rFonts w:cs="Times New Roman"/>
                <w:sz w:val="24"/>
                <w:szCs w:val="24"/>
              </w:rPr>
              <w:t>«___»_______2026 г.</w:t>
            </w:r>
          </w:p>
        </w:tc>
        <w:tc>
          <w:tcPr>
            <w:tcW w:w="1397" w:type="pct"/>
            <w:gridSpan w:val="2"/>
          </w:tcPr>
          <w:p w14:paraId="22C43A9C" w14:textId="77777777" w:rsidR="00A07DCC" w:rsidRPr="00A07DCC" w:rsidRDefault="00A07DCC" w:rsidP="00A07DCC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</w:p>
          <w:p w14:paraId="5D093BF3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  <w:p w14:paraId="464DCBD8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  <w:p w14:paraId="3191ECE5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A07DCC">
              <w:rPr>
                <w:rFonts w:cs="Times New Roman"/>
                <w:sz w:val="20"/>
                <w:szCs w:val="20"/>
              </w:rPr>
              <w:t>(подпись студента)</w:t>
            </w:r>
          </w:p>
          <w:p w14:paraId="4639D559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  <w:p w14:paraId="33BA8E1A" w14:textId="77777777" w:rsidR="00A07DCC" w:rsidRPr="00A07DCC" w:rsidRDefault="00A07DCC" w:rsidP="00A07DCC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  <w:p w14:paraId="16EA3BF6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A07DCC" w:rsidRPr="00A07DCC" w14:paraId="658C0FF7" w14:textId="77777777" w:rsidTr="0099524F">
        <w:trPr>
          <w:trHeight w:val="593"/>
        </w:trPr>
        <w:tc>
          <w:tcPr>
            <w:tcW w:w="1970" w:type="pct"/>
            <w:vAlign w:val="center"/>
          </w:tcPr>
          <w:p w14:paraId="4A479925" w14:textId="77777777" w:rsidR="00A07DCC" w:rsidRPr="00A07DCC" w:rsidRDefault="00A07DCC" w:rsidP="00A07DCC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  <w:p w14:paraId="37CB097E" w14:textId="77777777" w:rsidR="00A07DCC" w:rsidRPr="00A07DCC" w:rsidRDefault="00A07DCC" w:rsidP="00A07DCC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A07DCC">
              <w:rPr>
                <w:rFonts w:cs="Times New Roman"/>
                <w:sz w:val="24"/>
                <w:szCs w:val="24"/>
              </w:rPr>
              <w:t>«Зачтено»</w:t>
            </w:r>
          </w:p>
        </w:tc>
        <w:tc>
          <w:tcPr>
            <w:tcW w:w="1633" w:type="pct"/>
            <w:gridSpan w:val="2"/>
            <w:vAlign w:val="center"/>
          </w:tcPr>
          <w:p w14:paraId="0337F394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  <w:p w14:paraId="14882F36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07DCC">
              <w:rPr>
                <w:rFonts w:cs="Times New Roman"/>
                <w:sz w:val="24"/>
                <w:szCs w:val="24"/>
              </w:rPr>
              <w:t>«___»_______2026 г.</w:t>
            </w:r>
          </w:p>
        </w:tc>
        <w:tc>
          <w:tcPr>
            <w:tcW w:w="1397" w:type="pct"/>
            <w:gridSpan w:val="2"/>
          </w:tcPr>
          <w:p w14:paraId="4787F82C" w14:textId="77777777" w:rsidR="00A07DCC" w:rsidRPr="00A07DCC" w:rsidRDefault="00A07DCC" w:rsidP="00A07DCC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</w:p>
          <w:p w14:paraId="46487A63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A07DCC">
              <w:rPr>
                <w:rFonts w:cs="Times New Roman"/>
                <w:sz w:val="20"/>
                <w:szCs w:val="20"/>
              </w:rPr>
              <w:t>(подпись руководителя)</w:t>
            </w:r>
          </w:p>
        </w:tc>
      </w:tr>
      <w:tr w:rsidR="00A07DCC" w:rsidRPr="00A07DCC" w14:paraId="31DAAA9E" w14:textId="77777777" w:rsidTr="0099524F">
        <w:tc>
          <w:tcPr>
            <w:tcW w:w="1970" w:type="pct"/>
            <w:vAlign w:val="center"/>
          </w:tcPr>
          <w:p w14:paraId="494D5511" w14:textId="77777777" w:rsidR="00A07DCC" w:rsidRPr="00A07DCC" w:rsidRDefault="00A07DCC" w:rsidP="00A07DCC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633" w:type="pct"/>
            <w:gridSpan w:val="2"/>
            <w:vAlign w:val="center"/>
          </w:tcPr>
          <w:p w14:paraId="36C53AF4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97" w:type="pct"/>
            <w:gridSpan w:val="2"/>
          </w:tcPr>
          <w:p w14:paraId="47736AF2" w14:textId="77777777" w:rsidR="00A07DCC" w:rsidRPr="00A07DCC" w:rsidRDefault="00A07DCC" w:rsidP="00A07DCC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</w:tbl>
    <w:p w14:paraId="2CD04E09" w14:textId="77777777" w:rsidR="00A07DCC" w:rsidRPr="00A07DCC" w:rsidRDefault="00A07DCC" w:rsidP="00A07DCC">
      <w:pPr>
        <w:shd w:val="clear" w:color="auto" w:fill="FFFFFF"/>
        <w:tabs>
          <w:tab w:val="left" w:pos="2196"/>
        </w:tabs>
        <w:ind w:firstLine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</w:r>
    </w:p>
    <w:p w14:paraId="4E4E728E" w14:textId="77777777" w:rsidR="00A07DCC" w:rsidRPr="00A07DCC" w:rsidRDefault="00A07DCC" w:rsidP="00A07DCC">
      <w:pPr>
        <w:shd w:val="clear" w:color="auto" w:fill="FFFFFF"/>
        <w:ind w:firstLine="0"/>
        <w:rPr>
          <w:rFonts w:cs="Times New Roman"/>
          <w:sz w:val="24"/>
          <w:szCs w:val="24"/>
        </w:rPr>
      </w:pPr>
    </w:p>
    <w:p w14:paraId="328D8FC6" w14:textId="77777777" w:rsidR="00A07DCC" w:rsidRPr="00A07DCC" w:rsidRDefault="00A07DCC" w:rsidP="00A07DCC">
      <w:pPr>
        <w:shd w:val="clear" w:color="auto" w:fill="FFFFFF"/>
        <w:ind w:firstLine="0"/>
        <w:jc w:val="center"/>
        <w:rPr>
          <w:rFonts w:cs="Times New Roman"/>
          <w:sz w:val="24"/>
          <w:szCs w:val="24"/>
        </w:rPr>
      </w:pPr>
      <w:r w:rsidRPr="00A07DCC">
        <w:rPr>
          <w:rFonts w:cs="Times New Roman"/>
          <w:sz w:val="24"/>
          <w:szCs w:val="24"/>
        </w:rPr>
        <w:t>Москва 2026</w:t>
      </w:r>
    </w:p>
    <w:sdt>
      <w:sdtPr>
        <w:rPr>
          <w:rFonts w:eastAsiaTheme="minorHAnsi" w:cstheme="minorBidi"/>
          <w:b w:val="0"/>
          <w:caps w:val="0"/>
          <w:spacing w:val="0"/>
          <w:kern w:val="0"/>
          <w:sz w:val="28"/>
          <w:szCs w:val="22"/>
          <w14:ligatures w14:val="none"/>
        </w:rPr>
        <w:id w:val="-61382575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BD15EC4" w14:textId="77777777" w:rsidR="00694FB1" w:rsidRPr="007E63EC" w:rsidRDefault="00694FB1" w:rsidP="00504312">
          <w:pPr>
            <w:pStyle w:val="a"/>
            <w:numPr>
              <w:ilvl w:val="0"/>
              <w:numId w:val="0"/>
            </w:numPr>
            <w:outlineLvl w:val="9"/>
          </w:pPr>
          <w:r w:rsidRPr="007E63EC">
            <w:t>Содержание</w:t>
          </w:r>
        </w:p>
        <w:p w14:paraId="2A2D7C1E" w14:textId="77777777" w:rsidR="00B15162" w:rsidRDefault="00694FB1">
          <w:pPr>
            <w:pStyle w:val="12"/>
            <w:rPr>
              <w:rFonts w:asciiTheme="minorHAnsi" w:eastAsiaTheme="minorEastAsia" w:hAnsiTheme="minorHAnsi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7E63EC">
            <w:fldChar w:fldCharType="begin"/>
          </w:r>
          <w:r w:rsidRPr="007E63EC">
            <w:instrText xml:space="preserve"> TOC \o "1-2" \h \z \u </w:instrText>
          </w:r>
          <w:r w:rsidRPr="007E63EC">
            <w:fldChar w:fldCharType="separate"/>
          </w:r>
          <w:hyperlink w:anchor="_Toc225109857" w:history="1">
            <w:r w:rsidR="00B15162" w:rsidRPr="00CE42BB">
              <w:rPr>
                <w:rStyle w:val="af2"/>
                <w:noProof/>
              </w:rPr>
              <w:t>Введение</w:t>
            </w:r>
            <w:r w:rsidR="00B15162">
              <w:rPr>
                <w:noProof/>
                <w:webHidden/>
              </w:rPr>
              <w:tab/>
            </w:r>
            <w:r w:rsidR="00B15162">
              <w:rPr>
                <w:noProof/>
                <w:webHidden/>
              </w:rPr>
              <w:fldChar w:fldCharType="begin"/>
            </w:r>
            <w:r w:rsidR="00B15162">
              <w:rPr>
                <w:noProof/>
                <w:webHidden/>
              </w:rPr>
              <w:instrText xml:space="preserve"> PAGEREF _Toc225109857 \h </w:instrText>
            </w:r>
            <w:r w:rsidR="00B15162">
              <w:rPr>
                <w:noProof/>
                <w:webHidden/>
              </w:rPr>
            </w:r>
            <w:r w:rsidR="00B15162">
              <w:rPr>
                <w:noProof/>
                <w:webHidden/>
              </w:rPr>
              <w:fldChar w:fldCharType="separate"/>
            </w:r>
            <w:r w:rsidR="00B15162">
              <w:rPr>
                <w:noProof/>
                <w:webHidden/>
              </w:rPr>
              <w:t>3</w:t>
            </w:r>
            <w:r w:rsidR="00B15162">
              <w:rPr>
                <w:noProof/>
                <w:webHidden/>
              </w:rPr>
              <w:fldChar w:fldCharType="end"/>
            </w:r>
          </w:hyperlink>
        </w:p>
        <w:p w14:paraId="2DFF4891" w14:textId="77777777" w:rsidR="00B15162" w:rsidRDefault="00B15162">
          <w:pPr>
            <w:pStyle w:val="12"/>
            <w:rPr>
              <w:rFonts w:asciiTheme="minorHAnsi" w:eastAsiaTheme="minorEastAsia" w:hAnsiTheme="minorHAnsi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09858" w:history="1">
            <w:r w:rsidRPr="00CE42BB">
              <w:rPr>
                <w:rStyle w:val="af2"/>
                <w:noProof/>
              </w:rPr>
              <w:t>1 Общие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_Toc225109858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FA8F6" w14:textId="77777777" w:rsidR="00B15162" w:rsidRDefault="00B15162">
          <w:pPr>
            <w:pStyle w:val="12"/>
            <w:rPr>
              <w:rFonts w:asciiTheme="minorHAnsi" w:eastAsiaTheme="minorEastAsia" w:hAnsiTheme="minorHAnsi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09859" w:history="1">
            <w:r w:rsidRPr="00CE42BB">
              <w:rPr>
                <w:rStyle w:val="af2"/>
                <w:noProof/>
                <w:lang w:val="en-US"/>
              </w:rPr>
              <w:t>2</w:t>
            </w:r>
            <w:r w:rsidRPr="00CE42BB">
              <w:rPr>
                <w:rStyle w:val="af2"/>
                <w:noProof/>
              </w:rPr>
              <w:t xml:space="preserve"> Источники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_Toc225109859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1A761" w14:textId="77777777" w:rsidR="00694FB1" w:rsidRPr="007E63EC" w:rsidRDefault="00694FB1" w:rsidP="00CD0053">
          <w:pPr>
            <w:ind w:firstLine="0"/>
          </w:pPr>
          <w:r w:rsidRPr="007E63EC">
            <w:fldChar w:fldCharType="end"/>
          </w:r>
        </w:p>
      </w:sdtContent>
    </w:sdt>
    <w:p w14:paraId="4E8F0F0D" w14:textId="77777777" w:rsidR="009E241C" w:rsidRPr="007E63EC" w:rsidRDefault="009E241C">
      <w:pPr>
        <w:spacing w:after="160" w:line="278" w:lineRule="auto"/>
        <w:ind w:firstLine="0"/>
        <w:jc w:val="left"/>
      </w:pPr>
      <w:r w:rsidRPr="007E63EC">
        <w:br w:type="page"/>
      </w:r>
    </w:p>
    <w:p w14:paraId="33168EFD" w14:textId="069F9AA9" w:rsidR="003C3B1A" w:rsidRDefault="003C3B1A" w:rsidP="003C3B1A">
      <w:pPr>
        <w:pStyle w:val="a"/>
        <w:numPr>
          <w:ilvl w:val="0"/>
          <w:numId w:val="0"/>
        </w:numPr>
        <w:ind w:left="709"/>
      </w:pPr>
      <w:bookmarkStart w:id="0" w:name="_Toc225700438"/>
      <w:r>
        <w:lastRenderedPageBreak/>
        <w:t>Введение</w:t>
      </w:r>
    </w:p>
    <w:p w14:paraId="092C8879" w14:textId="32E184F7" w:rsidR="003C3B1A" w:rsidRDefault="003C3B1A" w:rsidP="003C3B1A">
      <w:r w:rsidRPr="003C3B1A">
        <w:t>Для проектирования была выбрана информационная система</w:t>
      </w:r>
      <w:r>
        <w:t xml:space="preserve"> автоматизации </w:t>
      </w:r>
      <w:r w:rsidRPr="003C3B1A">
        <w:t>процессов хранения, каталогизации, поиска и визуализации трехмерных моделей в веб-среде</w:t>
      </w:r>
      <w:r>
        <w:t xml:space="preserve">. </w:t>
      </w:r>
      <w:r w:rsidRPr="003C3B1A">
        <w:t>Название системы</w:t>
      </w:r>
      <w:r>
        <w:t xml:space="preserve"> «</w:t>
      </w:r>
      <w:r w:rsidRPr="003C3B1A">
        <w:t>Каталог и визуализатор 3D-моделей</w:t>
      </w:r>
      <w:r>
        <w:t xml:space="preserve">». </w:t>
      </w:r>
      <w:r w:rsidRPr="003C3B1A">
        <w:t>Система создается для упрощения работы с 3D-контентом, обеспечения удобного доступа к моделям, а также повышения эффективности их поиска</w:t>
      </w:r>
      <w:r>
        <w:t>.</w:t>
      </w:r>
    </w:p>
    <w:p w14:paraId="4EC3D488" w14:textId="77777777" w:rsidR="003C3B1A" w:rsidRPr="003C3B1A" w:rsidRDefault="003C3B1A" w:rsidP="003C3B1A"/>
    <w:p w14:paraId="5144B9C9" w14:textId="20C4A5BA" w:rsidR="00BA0A11" w:rsidRDefault="00BA0A11" w:rsidP="00BA0A11">
      <w:pPr>
        <w:pStyle w:val="a"/>
      </w:pPr>
      <w:r>
        <w:lastRenderedPageBreak/>
        <w:t>Ход Работы</w:t>
      </w:r>
      <w:bookmarkEnd w:id="0"/>
    </w:p>
    <w:p w14:paraId="7D9DE1F6" w14:textId="15E5A982" w:rsidR="001007FA" w:rsidRDefault="003C3B1A" w:rsidP="003C3B1A">
      <w:pPr>
        <w:pStyle w:val="2"/>
      </w:pPr>
      <w:r w:rsidRPr="003C3B1A">
        <w:t>Цель создания ИС</w:t>
      </w:r>
    </w:p>
    <w:p w14:paraId="7FD5F0F4" w14:textId="4076C8C7" w:rsidR="003C3B1A" w:rsidRDefault="00F87CC6" w:rsidP="003C3B1A">
      <w:r w:rsidRPr="00F87CC6">
        <w:t>Целью создания информационной системы является</w:t>
      </w:r>
      <w:r>
        <w:t xml:space="preserve"> организация централизованного хранения, поиска и фильтрации, визуализации 3</w:t>
      </w:r>
      <w:r>
        <w:rPr>
          <w:lang w:val="en-US"/>
        </w:rPr>
        <w:t>D</w:t>
      </w:r>
      <w:r w:rsidRPr="00F87CC6">
        <w:t xml:space="preserve"> </w:t>
      </w:r>
      <w:r>
        <w:t>моделей.</w:t>
      </w:r>
    </w:p>
    <w:p w14:paraId="5724E117" w14:textId="1A9486B5" w:rsidR="00F87CC6" w:rsidRDefault="00F87CC6" w:rsidP="003C3B1A">
      <w:r w:rsidRPr="00F87CC6">
        <w:t>По определению ИС: «Информационная система – это сложный программный комплекс, который способен собирать, сохранять, обрабатывать и выдавать по запросу пользователя информацию». Проектируемая ИС полностью удовлетворяет всему перечню требований, указанных в определении, т.к.:</w:t>
      </w:r>
    </w:p>
    <w:p w14:paraId="0DDB02BC" w14:textId="28F2F7EB" w:rsidR="00F87CC6" w:rsidRDefault="00652331" w:rsidP="00652331">
      <w:pPr>
        <w:pStyle w:val="a1"/>
        <w:numPr>
          <w:ilvl w:val="0"/>
          <w:numId w:val="81"/>
        </w:numPr>
        <w:ind w:left="0" w:firstLine="709"/>
      </w:pPr>
      <w:r>
        <w:t>Сайт собирает 3</w:t>
      </w:r>
      <w:r w:rsidRPr="00652331">
        <w:rPr>
          <w:lang w:val="en-US"/>
        </w:rPr>
        <w:t>D</w:t>
      </w:r>
      <w:r w:rsidRPr="00652331">
        <w:t xml:space="preserve"> </w:t>
      </w:r>
      <w:r>
        <w:t>модели по средству загрузки пользователем 3</w:t>
      </w:r>
      <w:r w:rsidRPr="00652331">
        <w:rPr>
          <w:lang w:val="en-US"/>
        </w:rPr>
        <w:t>D</w:t>
      </w:r>
      <w:r w:rsidRPr="00652331">
        <w:t xml:space="preserve"> </w:t>
      </w:r>
      <w:r>
        <w:t>модели.</w:t>
      </w:r>
    </w:p>
    <w:p w14:paraId="42ED4854" w14:textId="11EC929B" w:rsidR="00652331" w:rsidRDefault="00652331" w:rsidP="00652331">
      <w:pPr>
        <w:pStyle w:val="a1"/>
        <w:numPr>
          <w:ilvl w:val="0"/>
          <w:numId w:val="81"/>
        </w:numPr>
        <w:ind w:left="0" w:firstLine="709"/>
      </w:pPr>
      <w:r w:rsidRPr="00652331">
        <w:t xml:space="preserve">Хранит </w:t>
      </w:r>
      <w:r>
        <w:t>3</w:t>
      </w:r>
      <w:r w:rsidRPr="00652331">
        <w:rPr>
          <w:lang w:val="en-US"/>
        </w:rPr>
        <w:t>D</w:t>
      </w:r>
      <w:r w:rsidRPr="00652331">
        <w:t xml:space="preserve"> </w:t>
      </w:r>
      <w:r>
        <w:t xml:space="preserve">модели и метаданные </w:t>
      </w:r>
      <w:r w:rsidRPr="00652331">
        <w:t>в базе данных.</w:t>
      </w:r>
    </w:p>
    <w:p w14:paraId="1648421B" w14:textId="71D18477" w:rsidR="00652331" w:rsidRDefault="00652331" w:rsidP="00652331">
      <w:pPr>
        <w:pStyle w:val="a1"/>
        <w:numPr>
          <w:ilvl w:val="0"/>
          <w:numId w:val="81"/>
        </w:numPr>
        <w:ind w:left="0" w:firstLine="709"/>
      </w:pPr>
      <w:r>
        <w:t xml:space="preserve">Сортирует и фильтрует </w:t>
      </w:r>
      <w:r w:rsidRPr="00652331">
        <w:t>3</w:t>
      </w:r>
      <w:r>
        <w:rPr>
          <w:lang w:val="en-US"/>
        </w:rPr>
        <w:t>D</w:t>
      </w:r>
      <w:r w:rsidRPr="00652331">
        <w:t xml:space="preserve"> </w:t>
      </w:r>
      <w:r>
        <w:t xml:space="preserve">модели по метаданным, а также выполняет конечный рендеринг </w:t>
      </w:r>
      <w:r w:rsidRPr="00652331">
        <w:t>3</w:t>
      </w:r>
      <w:r>
        <w:rPr>
          <w:lang w:val="en-US"/>
        </w:rPr>
        <w:t>D</w:t>
      </w:r>
      <w:r w:rsidRPr="00652331">
        <w:t xml:space="preserve"> </w:t>
      </w:r>
      <w:r>
        <w:t>моделей.</w:t>
      </w:r>
    </w:p>
    <w:p w14:paraId="0D31C3B3" w14:textId="3AD7E19A" w:rsidR="00652331" w:rsidRDefault="00652331" w:rsidP="00652331">
      <w:pPr>
        <w:pStyle w:val="a1"/>
        <w:numPr>
          <w:ilvl w:val="0"/>
          <w:numId w:val="81"/>
        </w:numPr>
        <w:ind w:left="0" w:firstLine="709"/>
      </w:pPr>
      <w:r>
        <w:t xml:space="preserve">Предоставляет доступ </w:t>
      </w:r>
      <w:r w:rsidRPr="00652331">
        <w:t>пользовател</w:t>
      </w:r>
      <w:r w:rsidR="003B6370">
        <w:t>ям к 3</w:t>
      </w:r>
      <w:r w:rsidR="003B6370">
        <w:rPr>
          <w:lang w:val="en-US"/>
        </w:rPr>
        <w:t>D</w:t>
      </w:r>
      <w:r w:rsidR="003B6370" w:rsidRPr="003B6370">
        <w:t xml:space="preserve"> </w:t>
      </w:r>
      <w:r w:rsidR="003B6370">
        <w:t>моделям.</w:t>
      </w:r>
    </w:p>
    <w:p w14:paraId="3C931A44" w14:textId="37172B90" w:rsidR="003B6370" w:rsidRDefault="003B6370" w:rsidP="003B6370">
      <w:pPr>
        <w:pStyle w:val="2"/>
      </w:pPr>
      <w:r w:rsidRPr="003B6370">
        <w:t>Краткое описание</w:t>
      </w:r>
    </w:p>
    <w:p w14:paraId="4E346D92" w14:textId="77777777" w:rsidR="00F65768" w:rsidRDefault="00F65768" w:rsidP="00F65768">
      <w:pPr>
        <w:rPr>
          <w:sz w:val="24"/>
          <w:szCs w:val="24"/>
        </w:rPr>
      </w:pPr>
      <w:r>
        <w:t>Информационная система «Каталог и визуализатор 3D-моделей» представляет собой веб-приложение, предназначенное для хранения, систематизации, поиска и визуализации трехмерных моделей. Система обеспечивает пользователям удобный доступ к 3D-контенту через интернет-браузер без необходимости установки специализированного программного обеспечения.</w:t>
      </w:r>
    </w:p>
    <w:p w14:paraId="4C5C523B" w14:textId="77777777" w:rsidR="00F65768" w:rsidRDefault="00F65768" w:rsidP="00F65768">
      <w:r>
        <w:t xml:space="preserve">Основной функционал системы включает загрузку 3D-моделей, их хранение в базе данных, присвоение метаданных (название, описание, теги), а также организацию каталога с возможностью поиска и фильтрации по различным параметрам. Пользователи могут просматривать модели в </w:t>
      </w:r>
      <w:r>
        <w:lastRenderedPageBreak/>
        <w:t>интерактивном режиме благодаря использованию технологий веб-визуализации (WebGL).</w:t>
      </w:r>
    </w:p>
    <w:p w14:paraId="0CCB7342" w14:textId="77777777" w:rsidR="00F65768" w:rsidRDefault="00F65768" w:rsidP="00F65768">
      <w:r>
        <w:t>Система поддерживает работу с учетными записями пользователей. Зарегистрированные пользователи получают расширенные возможности, такие как управление своими моделями, редактирование информации и настройка прав доступа. Гости системы имеют ограниченный доступ, в основном к просмотру каталога.</w:t>
      </w:r>
    </w:p>
    <w:p w14:paraId="42103104" w14:textId="714BCB6A" w:rsidR="003B6370" w:rsidRDefault="003B6370" w:rsidP="003B6370">
      <w:pPr>
        <w:pStyle w:val="2"/>
      </w:pPr>
      <w:r w:rsidRPr="003B6370">
        <w:t>Способ создания ИС</w:t>
      </w:r>
    </w:p>
    <w:p w14:paraId="32DCB4BA" w14:textId="3871B2B1" w:rsidR="003B6370" w:rsidRDefault="003B6370" w:rsidP="003B6370">
      <w:r w:rsidRPr="003B6370">
        <w:t>В качестве способа определения требований была выбрана методология «последовательных приближений», которая основана на том, что все расчеты и графические построения, связанные с определением основных элементов, разбиваются на несколько более мелких элементов, в которых происходит их уточнение. Данный метод также хорошо сочетается с нотацией IDEF0, которая основана на декомпозиции каждого блока на более мелких с уточнением деталей.</w:t>
      </w:r>
    </w:p>
    <w:p w14:paraId="577472FE" w14:textId="17CD1340" w:rsidR="003B6370" w:rsidRDefault="008A4282" w:rsidP="008A4282">
      <w:pPr>
        <w:pStyle w:val="2"/>
        <w:rPr>
          <w:lang w:val="en-US"/>
        </w:rPr>
      </w:pPr>
      <w:r w:rsidRPr="008A4282">
        <w:t>Проектирование контекстной диаграммы функциональной модели ИС</w:t>
      </w:r>
    </w:p>
    <w:p w14:paraId="7DE8391E" w14:textId="77777777" w:rsidR="006B7C3C" w:rsidRDefault="006B7C3C" w:rsidP="006B7C3C">
      <w:r w:rsidRPr="00F14AF0">
        <w:t>Была спроектирована контекстная диаграмма A-0 в нотации IDEF0. В качестве управления были выбраны следующие нормативные и право вые документы:</w:t>
      </w:r>
    </w:p>
    <w:p w14:paraId="50E434A0" w14:textId="77777777" w:rsidR="006B7C3C" w:rsidRDefault="006B7C3C" w:rsidP="006B7C3C">
      <w:pPr>
        <w:pStyle w:val="a1"/>
        <w:numPr>
          <w:ilvl w:val="0"/>
          <w:numId w:val="82"/>
        </w:numPr>
      </w:pPr>
      <w:r w:rsidRPr="00F14AF0">
        <w:t>Закон о персональных данных.</w:t>
      </w:r>
    </w:p>
    <w:p w14:paraId="5DC3D14A" w14:textId="77777777" w:rsidR="006B7C3C" w:rsidRDefault="006B7C3C" w:rsidP="006B7C3C">
      <w:pPr>
        <w:pStyle w:val="a1"/>
        <w:numPr>
          <w:ilvl w:val="0"/>
          <w:numId w:val="82"/>
        </w:numPr>
      </w:pPr>
      <w:r w:rsidRPr="00F14AF0">
        <w:t>Политика сайта.</w:t>
      </w:r>
    </w:p>
    <w:p w14:paraId="3C40E4B1" w14:textId="77777777" w:rsidR="006B7C3C" w:rsidRPr="00F14AF0" w:rsidRDefault="006B7C3C" w:rsidP="006B7C3C">
      <w:pPr>
        <w:pStyle w:val="a1"/>
        <w:numPr>
          <w:ilvl w:val="0"/>
          <w:numId w:val="82"/>
        </w:numPr>
      </w:pPr>
      <w:r w:rsidRPr="00F14AF0">
        <w:t>Спецификация WebGL</w:t>
      </w:r>
    </w:p>
    <w:p w14:paraId="209227DB" w14:textId="77777777" w:rsidR="006B7C3C" w:rsidRPr="006B7C3C" w:rsidRDefault="006B7C3C" w:rsidP="006B7C3C">
      <w:r w:rsidRPr="00F14AF0">
        <w:t>В качестве входящих информационных потоков, которые подлежат обработке и преобразованию в процессе работы ИС, были указаны:</w:t>
      </w:r>
    </w:p>
    <w:p w14:paraId="220FAFF6" w14:textId="77777777" w:rsidR="006B7C3C" w:rsidRDefault="006B7C3C" w:rsidP="006B7C3C">
      <w:pPr>
        <w:pStyle w:val="a1"/>
        <w:numPr>
          <w:ilvl w:val="0"/>
          <w:numId w:val="83"/>
        </w:numPr>
        <w:rPr>
          <w:lang w:val="en-US"/>
        </w:rPr>
      </w:pPr>
      <w:r w:rsidRPr="00F14AF0">
        <w:rPr>
          <w:lang w:val="en-US"/>
        </w:rPr>
        <w:t>3D-модель</w:t>
      </w:r>
    </w:p>
    <w:p w14:paraId="4EDE3B12" w14:textId="77777777" w:rsidR="006B7C3C" w:rsidRPr="00F14AF0" w:rsidRDefault="006B7C3C" w:rsidP="006B7C3C">
      <w:pPr>
        <w:pStyle w:val="a1"/>
        <w:numPr>
          <w:ilvl w:val="0"/>
          <w:numId w:val="83"/>
        </w:numPr>
        <w:rPr>
          <w:lang w:val="en-US"/>
        </w:rPr>
      </w:pPr>
      <w:r w:rsidRPr="00F14AF0">
        <w:rPr>
          <w:lang w:val="en-US"/>
        </w:rPr>
        <w:t>Поисковые запросы</w:t>
      </w:r>
    </w:p>
    <w:p w14:paraId="3E8CFF0D" w14:textId="77777777" w:rsidR="006B7C3C" w:rsidRPr="006B7C3C" w:rsidRDefault="006B7C3C" w:rsidP="006B7C3C">
      <w:r w:rsidRPr="00F14AF0">
        <w:lastRenderedPageBreak/>
        <w:t>В качестве механизмов (ресурсов, выполняющих работу) были выделены:</w:t>
      </w:r>
    </w:p>
    <w:p w14:paraId="42216393" w14:textId="77777777" w:rsidR="006B7C3C" w:rsidRPr="00F14AF0" w:rsidRDefault="006B7C3C" w:rsidP="006B7C3C">
      <w:pPr>
        <w:pStyle w:val="a1"/>
        <w:numPr>
          <w:ilvl w:val="0"/>
          <w:numId w:val="83"/>
        </w:numPr>
      </w:pPr>
      <w:r w:rsidRPr="00F14AF0">
        <w:t>Гость (не имеющий полного доступа к функциям портала)</w:t>
      </w:r>
    </w:p>
    <w:p w14:paraId="15F5CDAE" w14:textId="77777777" w:rsidR="006B7C3C" w:rsidRPr="00F14AF0" w:rsidRDefault="006B7C3C" w:rsidP="006B7C3C">
      <w:pPr>
        <w:pStyle w:val="a1"/>
        <w:numPr>
          <w:ilvl w:val="0"/>
          <w:numId w:val="83"/>
        </w:numPr>
      </w:pPr>
      <w:r w:rsidRPr="00F14AF0">
        <w:t>Авторизованный пользователь сайта</w:t>
      </w:r>
    </w:p>
    <w:p w14:paraId="11E0466F" w14:textId="77777777" w:rsidR="006B7C3C" w:rsidRPr="00F14AF0" w:rsidRDefault="006B7C3C" w:rsidP="006B7C3C">
      <w:pPr>
        <w:pStyle w:val="a1"/>
        <w:numPr>
          <w:ilvl w:val="0"/>
          <w:numId w:val="83"/>
        </w:numPr>
      </w:pPr>
      <w:r w:rsidRPr="00F14AF0">
        <w:t>Администратор системы</w:t>
      </w:r>
    </w:p>
    <w:p w14:paraId="63FAC8F8" w14:textId="77777777" w:rsidR="006B7C3C" w:rsidRPr="00F14AF0" w:rsidRDefault="006B7C3C" w:rsidP="006B7C3C">
      <w:pPr>
        <w:pStyle w:val="a1"/>
        <w:numPr>
          <w:ilvl w:val="0"/>
          <w:numId w:val="83"/>
        </w:numPr>
      </w:pPr>
      <w:r w:rsidRPr="00F14AF0">
        <w:t>Системный администратор</w:t>
      </w:r>
    </w:p>
    <w:p w14:paraId="027C8433" w14:textId="3D5C4D01" w:rsidR="006B7C3C" w:rsidRPr="006B7C3C" w:rsidRDefault="006B7C3C" w:rsidP="006B7C3C">
      <w:pPr>
        <w:pStyle w:val="a1"/>
        <w:numPr>
          <w:ilvl w:val="0"/>
          <w:numId w:val="83"/>
        </w:numPr>
      </w:pPr>
      <w:r w:rsidRPr="00F14AF0">
        <w:t>Специалист по информационной безопасности</w:t>
      </w:r>
    </w:p>
    <w:p w14:paraId="22920C64" w14:textId="3A5BC9DB" w:rsidR="006B7C3C" w:rsidRPr="006B7C3C" w:rsidRDefault="006B7C3C" w:rsidP="006B7C3C">
      <w:r w:rsidRPr="006B7C3C">
        <w:t>На рисунке 1 представлена контекстная диаграмма проектируемой ин формационной системы.</w:t>
      </w:r>
    </w:p>
    <w:p w14:paraId="15EEDA6F" w14:textId="48165931" w:rsidR="008A4282" w:rsidRDefault="00F14AF0" w:rsidP="00F14AF0">
      <w:pPr>
        <w:pStyle w:val="af5"/>
        <w:rPr>
          <w:lang w:val="en-US"/>
        </w:rPr>
      </w:pPr>
      <w:r>
        <w:rPr>
          <w:noProof/>
        </w:rPr>
        <w:drawing>
          <wp:inline distT="0" distB="0" distL="0" distR="0" wp14:anchorId="0F0DF9EE" wp14:editId="462DD496">
            <wp:extent cx="6108700" cy="4229100"/>
            <wp:effectExtent l="0" t="0" r="6350" b="0"/>
            <wp:docPr id="97124550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05EF2" w14:textId="2B60334F" w:rsidR="00F14AF0" w:rsidRPr="006B7C3C" w:rsidRDefault="006B7C3C" w:rsidP="00F14AF0">
      <w:pPr>
        <w:pStyle w:val="af5"/>
      </w:pPr>
      <w:r w:rsidRPr="006B7C3C">
        <w:t>Рисунок 1 – Контекстная диаграмма процесса</w:t>
      </w:r>
      <w:r w:rsidRPr="006B7C3C">
        <w:t xml:space="preserve"> </w:t>
      </w:r>
      <w:r>
        <w:t>хранения и визуализации 3</w:t>
      </w:r>
      <w:r>
        <w:rPr>
          <w:lang w:val="en-US"/>
        </w:rPr>
        <w:t>D</w:t>
      </w:r>
      <w:r w:rsidRPr="006B7C3C">
        <w:t xml:space="preserve"> </w:t>
      </w:r>
      <w:r>
        <w:t>моделей</w:t>
      </w:r>
    </w:p>
    <w:p w14:paraId="13AD6A36" w14:textId="39EFFAF3" w:rsidR="0097068E" w:rsidRDefault="00586BA9" w:rsidP="00586BA9">
      <w:pPr>
        <w:pStyle w:val="a"/>
      </w:pPr>
      <w:r>
        <w:lastRenderedPageBreak/>
        <w:t>Вывод</w:t>
      </w:r>
    </w:p>
    <w:p w14:paraId="45890CEA" w14:textId="16947896" w:rsidR="00586BA9" w:rsidRDefault="00586BA9" w:rsidP="00586BA9">
      <w:r w:rsidRPr="00586BA9">
        <w:t>В результате выполнения данной практической работы определена цель, способ и средства создания ИС, составлено краткое описание, а также смоделирована контекстная диаграмма A-0 в нотации IDEF0.</w:t>
      </w:r>
    </w:p>
    <w:p w14:paraId="4B6ECFC4" w14:textId="77777777" w:rsidR="00586BA9" w:rsidRPr="00586BA9" w:rsidRDefault="00586BA9" w:rsidP="00586BA9"/>
    <w:sectPr w:rsidR="00586BA9" w:rsidRPr="00586BA9" w:rsidSect="00C71B45">
      <w:footerReference w:type="default" r:id="rId10"/>
      <w:footerReference w:type="first" r:id="rId11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DFD2D" w14:textId="77777777" w:rsidR="00B94491" w:rsidRDefault="00B94491" w:rsidP="009E241C">
      <w:pPr>
        <w:spacing w:line="240" w:lineRule="auto"/>
      </w:pPr>
      <w:r>
        <w:separator/>
      </w:r>
    </w:p>
  </w:endnote>
  <w:endnote w:type="continuationSeparator" w:id="0">
    <w:p w14:paraId="549E5B74" w14:textId="77777777" w:rsidR="00B94491" w:rsidRDefault="00B94491" w:rsidP="009E24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4473120"/>
      <w:docPartObj>
        <w:docPartGallery w:val="Page Numbers (Bottom of Page)"/>
        <w:docPartUnique/>
      </w:docPartObj>
    </w:sdtPr>
    <w:sdtContent>
      <w:p w14:paraId="0F1C0A86" w14:textId="77777777" w:rsidR="00397A90" w:rsidRDefault="0099524F">
        <w:pPr>
          <w:pStyle w:val="ac"/>
          <w:ind w:firstLine="0"/>
          <w:jc w:val="center"/>
          <w:rPr>
            <w:sz w:val="22"/>
          </w:rPr>
        </w:pPr>
        <w:r>
          <w:rPr>
            <w:sz w:val="22"/>
          </w:rPr>
          <w:fldChar w:fldCharType="begin"/>
        </w:r>
        <w:r>
          <w:rPr>
            <w:sz w:val="22"/>
          </w:rPr>
          <w:instrText>PAGE   \* MERGEFORMAT</w:instrText>
        </w:r>
        <w:r>
          <w:rPr>
            <w:sz w:val="22"/>
          </w:rPr>
          <w:fldChar w:fldCharType="separate"/>
        </w:r>
        <w:r>
          <w:rPr>
            <w:noProof/>
            <w:sz w:val="22"/>
          </w:rPr>
          <w:t>8</w:t>
        </w:r>
        <w:r>
          <w:rPr>
            <w:sz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35445" w14:textId="77777777" w:rsidR="00397A90" w:rsidRDefault="00397A90">
    <w:pPr>
      <w:pStyle w:val="ac"/>
      <w:ind w:firstLine="0"/>
      <w:jc w:val="cen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96070" w14:textId="77777777" w:rsidR="00B94491" w:rsidRDefault="00B94491" w:rsidP="009E241C">
      <w:pPr>
        <w:spacing w:line="240" w:lineRule="auto"/>
      </w:pPr>
      <w:r>
        <w:separator/>
      </w:r>
    </w:p>
  </w:footnote>
  <w:footnote w:type="continuationSeparator" w:id="0">
    <w:p w14:paraId="07759B9D" w14:textId="77777777" w:rsidR="00B94491" w:rsidRDefault="00B94491" w:rsidP="009E24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63F9"/>
    <w:multiLevelType w:val="multilevel"/>
    <w:tmpl w:val="3856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52A36"/>
    <w:multiLevelType w:val="hybridMultilevel"/>
    <w:tmpl w:val="2376C7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F23863"/>
    <w:multiLevelType w:val="multilevel"/>
    <w:tmpl w:val="FFF4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E3F54"/>
    <w:multiLevelType w:val="hybridMultilevel"/>
    <w:tmpl w:val="7D9ADD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8B94176"/>
    <w:multiLevelType w:val="multilevel"/>
    <w:tmpl w:val="35A6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F6EB3"/>
    <w:multiLevelType w:val="hybridMultilevel"/>
    <w:tmpl w:val="2A5C6D30"/>
    <w:lvl w:ilvl="0" w:tplc="44AE1364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09AB1F60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644C4F"/>
    <w:multiLevelType w:val="multilevel"/>
    <w:tmpl w:val="59FA4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B7496B"/>
    <w:multiLevelType w:val="multilevel"/>
    <w:tmpl w:val="AE90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8455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1E779E5"/>
    <w:multiLevelType w:val="multilevel"/>
    <w:tmpl w:val="1A8A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1B4A2D"/>
    <w:multiLevelType w:val="hybridMultilevel"/>
    <w:tmpl w:val="B8A6548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2406166"/>
    <w:multiLevelType w:val="hybridMultilevel"/>
    <w:tmpl w:val="C7826C76"/>
    <w:lvl w:ilvl="0" w:tplc="50508E5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28E7605"/>
    <w:multiLevelType w:val="multilevel"/>
    <w:tmpl w:val="F4AA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772CFF"/>
    <w:multiLevelType w:val="hybridMultilevel"/>
    <w:tmpl w:val="11B46F5A"/>
    <w:lvl w:ilvl="0" w:tplc="7E7AA7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15D84655"/>
    <w:multiLevelType w:val="multilevel"/>
    <w:tmpl w:val="F10C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1C6C93"/>
    <w:multiLevelType w:val="multilevel"/>
    <w:tmpl w:val="27C4F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894237"/>
    <w:multiLevelType w:val="hybridMultilevel"/>
    <w:tmpl w:val="EA6A69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1C29194B"/>
    <w:multiLevelType w:val="multilevel"/>
    <w:tmpl w:val="2EB8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54666D"/>
    <w:multiLevelType w:val="hybridMultilevel"/>
    <w:tmpl w:val="66DC969A"/>
    <w:lvl w:ilvl="0" w:tplc="44AE1364">
      <w:numFmt w:val="bullet"/>
      <w:lvlText w:val="•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182292E"/>
    <w:multiLevelType w:val="hybridMultilevel"/>
    <w:tmpl w:val="17D005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20C503C"/>
    <w:multiLevelType w:val="hybridMultilevel"/>
    <w:tmpl w:val="BA6AE29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22182F46"/>
    <w:multiLevelType w:val="hybridMultilevel"/>
    <w:tmpl w:val="8BBC4FC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24A311D"/>
    <w:multiLevelType w:val="multilevel"/>
    <w:tmpl w:val="DF4A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151512"/>
    <w:multiLevelType w:val="multilevel"/>
    <w:tmpl w:val="D87EE710"/>
    <w:lvl w:ilvl="0">
      <w:start w:val="1"/>
      <w:numFmt w:val="bullet"/>
      <w:lvlText w:val=""/>
      <w:lvlJc w:val="left"/>
      <w:pPr>
        <w:ind w:left="-709" w:firstLine="1418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>
      <w:start w:val="1"/>
      <w:numFmt w:val="decimal"/>
      <w:suff w:val="space"/>
      <w:lvlText w:val="%1.%2.%3"/>
      <w:lvlJc w:val="left"/>
      <w:pPr>
        <w:ind w:left="1224" w:hanging="51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231B7C25"/>
    <w:multiLevelType w:val="hybridMultilevel"/>
    <w:tmpl w:val="CBDE7E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25C0659A"/>
    <w:multiLevelType w:val="multilevel"/>
    <w:tmpl w:val="2EEA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D465B4"/>
    <w:multiLevelType w:val="hybridMultilevel"/>
    <w:tmpl w:val="E17027B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25E00F9"/>
    <w:multiLevelType w:val="hybridMultilevel"/>
    <w:tmpl w:val="6BF8A800"/>
    <w:lvl w:ilvl="0" w:tplc="9CD667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3CA1536"/>
    <w:multiLevelType w:val="multilevel"/>
    <w:tmpl w:val="B9687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6A17455"/>
    <w:multiLevelType w:val="hybridMultilevel"/>
    <w:tmpl w:val="0D0C005C"/>
    <w:lvl w:ilvl="0" w:tplc="44AE1364">
      <w:numFmt w:val="bullet"/>
      <w:lvlText w:val="•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36EC3EA5"/>
    <w:multiLevelType w:val="multilevel"/>
    <w:tmpl w:val="DD4A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876768"/>
    <w:multiLevelType w:val="multilevel"/>
    <w:tmpl w:val="7E1A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914671"/>
    <w:multiLevelType w:val="hybridMultilevel"/>
    <w:tmpl w:val="4B160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99B1CF3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9C75278"/>
    <w:multiLevelType w:val="multilevel"/>
    <w:tmpl w:val="FD70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806D84"/>
    <w:multiLevelType w:val="multilevel"/>
    <w:tmpl w:val="7B1EB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E563A83"/>
    <w:multiLevelType w:val="hybridMultilevel"/>
    <w:tmpl w:val="C2F489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404851A9"/>
    <w:multiLevelType w:val="hybridMultilevel"/>
    <w:tmpl w:val="15DAA0FA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1E41720"/>
    <w:multiLevelType w:val="multilevel"/>
    <w:tmpl w:val="AD78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CE1F12"/>
    <w:multiLevelType w:val="hybridMultilevel"/>
    <w:tmpl w:val="6BA89C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45E815F6"/>
    <w:multiLevelType w:val="hybridMultilevel"/>
    <w:tmpl w:val="5944F4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464E5B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47B125F1"/>
    <w:multiLevelType w:val="hybridMultilevel"/>
    <w:tmpl w:val="95D8F0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49C42027"/>
    <w:multiLevelType w:val="hybridMultilevel"/>
    <w:tmpl w:val="4B9C149C"/>
    <w:lvl w:ilvl="0" w:tplc="44AE1364">
      <w:numFmt w:val="bullet"/>
      <w:lvlText w:val="•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4C0E0C43"/>
    <w:multiLevelType w:val="multilevel"/>
    <w:tmpl w:val="27EC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5715FB"/>
    <w:multiLevelType w:val="multilevel"/>
    <w:tmpl w:val="F718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A1390C"/>
    <w:multiLevelType w:val="multilevel"/>
    <w:tmpl w:val="87F8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872EF5"/>
    <w:multiLevelType w:val="hybridMultilevel"/>
    <w:tmpl w:val="6D50F7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51027F47"/>
    <w:multiLevelType w:val="multilevel"/>
    <w:tmpl w:val="31F2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9C23C3"/>
    <w:multiLevelType w:val="multilevel"/>
    <w:tmpl w:val="34809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2277B25"/>
    <w:multiLevelType w:val="hybridMultilevel"/>
    <w:tmpl w:val="F11C743E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508E5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48C5106"/>
    <w:multiLevelType w:val="hybridMultilevel"/>
    <w:tmpl w:val="1EBC7C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5657184C"/>
    <w:multiLevelType w:val="hybridMultilevel"/>
    <w:tmpl w:val="92FC78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59321A54"/>
    <w:multiLevelType w:val="hybridMultilevel"/>
    <w:tmpl w:val="5A26C1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5A9D0CA4"/>
    <w:multiLevelType w:val="hybridMultilevel"/>
    <w:tmpl w:val="685C16CA"/>
    <w:lvl w:ilvl="0" w:tplc="44AE1364">
      <w:numFmt w:val="bullet"/>
      <w:lvlText w:val="•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5DEB39B8"/>
    <w:multiLevelType w:val="hybridMultilevel"/>
    <w:tmpl w:val="088EAB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60334A63"/>
    <w:multiLevelType w:val="hybridMultilevel"/>
    <w:tmpl w:val="FB4C4F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604D2BAF"/>
    <w:multiLevelType w:val="multilevel"/>
    <w:tmpl w:val="08A4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4C628B"/>
    <w:multiLevelType w:val="hybridMultilevel"/>
    <w:tmpl w:val="50CC01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 w15:restartNumberingAfterBreak="0">
    <w:nsid w:val="62827293"/>
    <w:multiLevelType w:val="hybridMultilevel"/>
    <w:tmpl w:val="82542E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 w15:restartNumberingAfterBreak="0">
    <w:nsid w:val="65437553"/>
    <w:multiLevelType w:val="hybridMultilevel"/>
    <w:tmpl w:val="8DF80762"/>
    <w:lvl w:ilvl="0" w:tplc="44AE1364">
      <w:numFmt w:val="bullet"/>
      <w:lvlText w:val="•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65467812"/>
    <w:multiLevelType w:val="hybridMultilevel"/>
    <w:tmpl w:val="29086C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 w15:restartNumberingAfterBreak="0">
    <w:nsid w:val="6834573E"/>
    <w:multiLevelType w:val="multilevel"/>
    <w:tmpl w:val="7854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1E3E3A"/>
    <w:multiLevelType w:val="hybridMultilevel"/>
    <w:tmpl w:val="D054C59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5" w15:restartNumberingAfterBreak="0">
    <w:nsid w:val="70B5177B"/>
    <w:multiLevelType w:val="hybridMultilevel"/>
    <w:tmpl w:val="DA9AFA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6" w15:restartNumberingAfterBreak="0">
    <w:nsid w:val="7326427E"/>
    <w:multiLevelType w:val="hybridMultilevel"/>
    <w:tmpl w:val="56C413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7" w15:restartNumberingAfterBreak="0">
    <w:nsid w:val="73D32F83"/>
    <w:multiLevelType w:val="multilevel"/>
    <w:tmpl w:val="FF3E7F0E"/>
    <w:lvl w:ilvl="0">
      <w:start w:val="1"/>
      <w:numFmt w:val="decimal"/>
      <w:suff w:val="space"/>
      <w:lvlText w:val="%1"/>
      <w:lvlJc w:val="left"/>
      <w:pPr>
        <w:ind w:left="-709" w:firstLine="1418"/>
      </w:pPr>
    </w:lvl>
    <w:lvl w:ilvl="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>
      <w:start w:val="1"/>
      <w:numFmt w:val="decimal"/>
      <w:suff w:val="space"/>
      <w:lvlText w:val="%1.%2.%3"/>
      <w:lvlJc w:val="left"/>
      <w:pPr>
        <w:ind w:left="1224" w:hanging="51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8" w15:restartNumberingAfterBreak="0">
    <w:nsid w:val="75243446"/>
    <w:multiLevelType w:val="hybridMultilevel"/>
    <w:tmpl w:val="2E0E15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9" w15:restartNumberingAfterBreak="0">
    <w:nsid w:val="75A75444"/>
    <w:multiLevelType w:val="multilevel"/>
    <w:tmpl w:val="FF3E7F0E"/>
    <w:lvl w:ilvl="0">
      <w:start w:val="1"/>
      <w:numFmt w:val="decimal"/>
      <w:suff w:val="space"/>
      <w:lvlText w:val="%1"/>
      <w:lvlJc w:val="left"/>
      <w:pPr>
        <w:ind w:left="-709" w:firstLine="1418"/>
      </w:pPr>
    </w:lvl>
    <w:lvl w:ilvl="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>
      <w:start w:val="1"/>
      <w:numFmt w:val="decimal"/>
      <w:suff w:val="space"/>
      <w:lvlText w:val="%1.%2.%3"/>
      <w:lvlJc w:val="left"/>
      <w:pPr>
        <w:ind w:left="1224" w:hanging="51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0" w15:restartNumberingAfterBreak="0">
    <w:nsid w:val="77566347"/>
    <w:multiLevelType w:val="hybridMultilevel"/>
    <w:tmpl w:val="E06EA10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1" w15:restartNumberingAfterBreak="0">
    <w:nsid w:val="790E6B07"/>
    <w:multiLevelType w:val="multilevel"/>
    <w:tmpl w:val="FF3E7F0E"/>
    <w:lvl w:ilvl="0">
      <w:start w:val="1"/>
      <w:numFmt w:val="decimal"/>
      <w:suff w:val="space"/>
      <w:lvlText w:val="%1"/>
      <w:lvlJc w:val="left"/>
      <w:pPr>
        <w:ind w:left="-709" w:firstLine="1418"/>
      </w:pPr>
    </w:lvl>
    <w:lvl w:ilvl="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>
      <w:start w:val="1"/>
      <w:numFmt w:val="decimal"/>
      <w:suff w:val="space"/>
      <w:lvlText w:val="%1.%2.%3"/>
      <w:lvlJc w:val="left"/>
      <w:pPr>
        <w:ind w:left="1224" w:hanging="51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2" w15:restartNumberingAfterBreak="0">
    <w:nsid w:val="7AF67C37"/>
    <w:multiLevelType w:val="hybridMultilevel"/>
    <w:tmpl w:val="297CFB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3" w15:restartNumberingAfterBreak="0">
    <w:nsid w:val="7C7B566E"/>
    <w:multiLevelType w:val="multilevel"/>
    <w:tmpl w:val="961651F8"/>
    <w:lvl w:ilvl="0">
      <w:start w:val="1"/>
      <w:numFmt w:val="decimal"/>
      <w:pStyle w:val="a"/>
      <w:suff w:val="space"/>
      <w:lvlText w:val="%1"/>
      <w:lvlJc w:val="left"/>
      <w:pPr>
        <w:ind w:left="-709" w:firstLine="1418"/>
      </w:pPr>
    </w:lvl>
    <w:lvl w:ilvl="1">
      <w:start w:val="1"/>
      <w:numFmt w:val="decimal"/>
      <w:pStyle w:val="2"/>
      <w:suff w:val="space"/>
      <w:lvlText w:val="%1.%2"/>
      <w:lvlJc w:val="left"/>
      <w:pPr>
        <w:ind w:left="792" w:hanging="83"/>
      </w:pPr>
    </w:lvl>
    <w:lvl w:ilvl="2">
      <w:start w:val="1"/>
      <w:numFmt w:val="decimal"/>
      <w:pStyle w:val="3"/>
      <w:suff w:val="space"/>
      <w:lvlText w:val="%1.%2.%3"/>
      <w:lvlJc w:val="left"/>
      <w:pPr>
        <w:ind w:left="1224" w:hanging="51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4" w15:restartNumberingAfterBreak="0">
    <w:nsid w:val="7CF34639"/>
    <w:multiLevelType w:val="hybridMultilevel"/>
    <w:tmpl w:val="67743A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5" w15:restartNumberingAfterBreak="0">
    <w:nsid w:val="7D475DED"/>
    <w:multiLevelType w:val="multilevel"/>
    <w:tmpl w:val="33F4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965779">
    <w:abstractNumId w:val="51"/>
  </w:num>
  <w:num w:numId="2" w16cid:durableId="1203590824">
    <w:abstractNumId w:val="6"/>
  </w:num>
  <w:num w:numId="3" w16cid:durableId="373892793">
    <w:abstractNumId w:val="38"/>
  </w:num>
  <w:num w:numId="4" w16cid:durableId="582372677">
    <w:abstractNumId w:val="9"/>
  </w:num>
  <w:num w:numId="5" w16cid:durableId="580917646">
    <w:abstractNumId w:val="12"/>
  </w:num>
  <w:num w:numId="6" w16cid:durableId="739133416">
    <w:abstractNumId w:val="50"/>
  </w:num>
  <w:num w:numId="7" w16cid:durableId="736441645">
    <w:abstractNumId w:val="28"/>
  </w:num>
  <w:num w:numId="8" w16cid:durableId="1370030234">
    <w:abstractNumId w:val="42"/>
  </w:num>
  <w:num w:numId="9" w16cid:durableId="1448086367">
    <w:abstractNumId w:val="73"/>
  </w:num>
  <w:num w:numId="10" w16cid:durableId="262810773">
    <w:abstractNumId w:val="36"/>
  </w:num>
  <w:num w:numId="11" w16cid:durableId="899051698">
    <w:abstractNumId w:val="34"/>
  </w:num>
  <w:num w:numId="12" w16cid:durableId="2125804398">
    <w:abstractNumId w:val="33"/>
  </w:num>
  <w:num w:numId="13" w16cid:durableId="84616158">
    <w:abstractNumId w:val="21"/>
  </w:num>
  <w:num w:numId="14" w16cid:durableId="917443197">
    <w:abstractNumId w:val="21"/>
  </w:num>
  <w:num w:numId="15" w16cid:durableId="9526953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12684390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6535139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57389536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89505879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54073688">
    <w:abstractNumId w:val="29"/>
  </w:num>
  <w:num w:numId="21" w16cid:durableId="1242906757">
    <w:abstractNumId w:val="60"/>
  </w:num>
  <w:num w:numId="22" w16cid:durableId="287661626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594694">
    <w:abstractNumId w:val="64"/>
  </w:num>
  <w:num w:numId="24" w16cid:durableId="1373845190">
    <w:abstractNumId w:val="70"/>
  </w:num>
  <w:num w:numId="25" w16cid:durableId="258105607">
    <w:abstractNumId w:val="10"/>
  </w:num>
  <w:num w:numId="26" w16cid:durableId="2025549755">
    <w:abstractNumId w:val="0"/>
  </w:num>
  <w:num w:numId="27" w16cid:durableId="1186333496">
    <w:abstractNumId w:val="27"/>
  </w:num>
  <w:num w:numId="28" w16cid:durableId="619266622">
    <w:abstractNumId w:val="15"/>
  </w:num>
  <w:num w:numId="29" w16cid:durableId="1828790143">
    <w:abstractNumId w:val="11"/>
  </w:num>
  <w:num w:numId="30" w16cid:durableId="2139255934">
    <w:abstractNumId w:val="43"/>
  </w:num>
  <w:num w:numId="31" w16cid:durableId="1029255982">
    <w:abstractNumId w:val="75"/>
  </w:num>
  <w:num w:numId="32" w16cid:durableId="304043861">
    <w:abstractNumId w:val="22"/>
  </w:num>
  <w:num w:numId="33" w16cid:durableId="1197543200">
    <w:abstractNumId w:val="7"/>
  </w:num>
  <w:num w:numId="34" w16cid:durableId="2071541018">
    <w:abstractNumId w:val="65"/>
  </w:num>
  <w:num w:numId="35" w16cid:durableId="1350714493">
    <w:abstractNumId w:val="8"/>
  </w:num>
  <w:num w:numId="36" w16cid:durableId="210767971">
    <w:abstractNumId w:val="53"/>
  </w:num>
  <w:num w:numId="37" w16cid:durableId="1313018724">
    <w:abstractNumId w:val="3"/>
  </w:num>
  <w:num w:numId="38" w16cid:durableId="56323635">
    <w:abstractNumId w:val="72"/>
  </w:num>
  <w:num w:numId="39" w16cid:durableId="1061709231">
    <w:abstractNumId w:val="14"/>
  </w:num>
  <w:num w:numId="40" w16cid:durableId="1810201294">
    <w:abstractNumId w:val="67"/>
  </w:num>
  <w:num w:numId="41" w16cid:durableId="580650587">
    <w:abstractNumId w:val="69"/>
  </w:num>
  <w:num w:numId="42" w16cid:durableId="1435442025">
    <w:abstractNumId w:val="16"/>
  </w:num>
  <w:num w:numId="43" w16cid:durableId="1307590105">
    <w:abstractNumId w:val="66"/>
  </w:num>
  <w:num w:numId="44" w16cid:durableId="371076291">
    <w:abstractNumId w:val="1"/>
  </w:num>
  <w:num w:numId="45" w16cid:durableId="1182550900">
    <w:abstractNumId w:val="71"/>
  </w:num>
  <w:num w:numId="46" w16cid:durableId="428548841">
    <w:abstractNumId w:val="24"/>
  </w:num>
  <w:num w:numId="47" w16cid:durableId="1297368018">
    <w:abstractNumId w:val="20"/>
  </w:num>
  <w:num w:numId="48" w16cid:durableId="409155784">
    <w:abstractNumId w:val="5"/>
  </w:num>
  <w:num w:numId="49" w16cid:durableId="770007236">
    <w:abstractNumId w:val="18"/>
  </w:num>
  <w:num w:numId="50" w16cid:durableId="1726836847">
    <w:abstractNumId w:val="19"/>
  </w:num>
  <w:num w:numId="51" w16cid:durableId="1951164641">
    <w:abstractNumId w:val="63"/>
  </w:num>
  <w:num w:numId="52" w16cid:durableId="815342826">
    <w:abstractNumId w:val="39"/>
  </w:num>
  <w:num w:numId="53" w16cid:durableId="108939573">
    <w:abstractNumId w:val="46"/>
  </w:num>
  <w:num w:numId="54" w16cid:durableId="277687227">
    <w:abstractNumId w:val="55"/>
  </w:num>
  <w:num w:numId="55" w16cid:durableId="2117746493">
    <w:abstractNumId w:val="30"/>
  </w:num>
  <w:num w:numId="56" w16cid:durableId="2098018636">
    <w:abstractNumId w:val="61"/>
  </w:num>
  <w:num w:numId="57" w16cid:durableId="31076470">
    <w:abstractNumId w:val="44"/>
  </w:num>
  <w:num w:numId="58" w16cid:durableId="452135770">
    <w:abstractNumId w:val="2"/>
  </w:num>
  <w:num w:numId="59" w16cid:durableId="495270809">
    <w:abstractNumId w:val="35"/>
  </w:num>
  <w:num w:numId="60" w16cid:durableId="1747070392">
    <w:abstractNumId w:val="17"/>
  </w:num>
  <w:num w:numId="61" w16cid:durableId="12189788">
    <w:abstractNumId w:val="62"/>
  </w:num>
  <w:num w:numId="62" w16cid:durableId="832066061">
    <w:abstractNumId w:val="23"/>
  </w:num>
  <w:num w:numId="63" w16cid:durableId="630327717">
    <w:abstractNumId w:val="40"/>
  </w:num>
  <w:num w:numId="64" w16cid:durableId="1808276836">
    <w:abstractNumId w:val="49"/>
  </w:num>
  <w:num w:numId="65" w16cid:durableId="1274091520">
    <w:abstractNumId w:val="57"/>
  </w:num>
  <w:num w:numId="66" w16cid:durableId="861431102">
    <w:abstractNumId w:val="13"/>
  </w:num>
  <w:num w:numId="67" w16cid:durableId="1837959183">
    <w:abstractNumId w:val="48"/>
  </w:num>
  <w:num w:numId="68" w16cid:durableId="1217736983">
    <w:abstractNumId w:val="47"/>
  </w:num>
  <w:num w:numId="69" w16cid:durableId="2139756730">
    <w:abstractNumId w:val="52"/>
  </w:num>
  <w:num w:numId="70" w16cid:durableId="124741677">
    <w:abstractNumId w:val="58"/>
  </w:num>
  <w:num w:numId="71" w16cid:durableId="977495635">
    <w:abstractNumId w:val="54"/>
  </w:num>
  <w:num w:numId="72" w16cid:durableId="663700755">
    <w:abstractNumId w:val="26"/>
  </w:num>
  <w:num w:numId="73" w16cid:durableId="1100182070">
    <w:abstractNumId w:val="31"/>
  </w:num>
  <w:num w:numId="74" w16cid:durableId="1256356558">
    <w:abstractNumId w:val="45"/>
  </w:num>
  <w:num w:numId="75" w16cid:durableId="18287360">
    <w:abstractNumId w:val="4"/>
  </w:num>
  <w:num w:numId="76" w16cid:durableId="1037392445">
    <w:abstractNumId w:val="32"/>
  </w:num>
  <w:num w:numId="77" w16cid:durableId="1654405243">
    <w:abstractNumId w:val="68"/>
  </w:num>
  <w:num w:numId="78" w16cid:durableId="1486121755">
    <w:abstractNumId w:val="41"/>
  </w:num>
  <w:num w:numId="79" w16cid:durableId="2012295596">
    <w:abstractNumId w:val="59"/>
  </w:num>
  <w:num w:numId="80" w16cid:durableId="2092507170">
    <w:abstractNumId w:val="56"/>
  </w:num>
  <w:num w:numId="81" w16cid:durableId="685404363">
    <w:abstractNumId w:val="74"/>
  </w:num>
  <w:num w:numId="82" w16cid:durableId="1050419336">
    <w:abstractNumId w:val="37"/>
  </w:num>
  <w:num w:numId="83" w16cid:durableId="112900670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A11"/>
    <w:rsid w:val="00001C28"/>
    <w:rsid w:val="00003D2B"/>
    <w:rsid w:val="0002764F"/>
    <w:rsid w:val="00031FA2"/>
    <w:rsid w:val="00041E78"/>
    <w:rsid w:val="0004690E"/>
    <w:rsid w:val="000477EF"/>
    <w:rsid w:val="00057229"/>
    <w:rsid w:val="00066864"/>
    <w:rsid w:val="00067778"/>
    <w:rsid w:val="000723CE"/>
    <w:rsid w:val="00084A23"/>
    <w:rsid w:val="000931F0"/>
    <w:rsid w:val="00096692"/>
    <w:rsid w:val="000A204F"/>
    <w:rsid w:val="000B26DD"/>
    <w:rsid w:val="000B4D67"/>
    <w:rsid w:val="000B66FE"/>
    <w:rsid w:val="000D0C3C"/>
    <w:rsid w:val="000F5BB7"/>
    <w:rsid w:val="000F7FC9"/>
    <w:rsid w:val="001007FA"/>
    <w:rsid w:val="0010330C"/>
    <w:rsid w:val="00114AE4"/>
    <w:rsid w:val="001173CB"/>
    <w:rsid w:val="00121F02"/>
    <w:rsid w:val="00132AEF"/>
    <w:rsid w:val="00132B94"/>
    <w:rsid w:val="001376E6"/>
    <w:rsid w:val="00145DA4"/>
    <w:rsid w:val="00175E98"/>
    <w:rsid w:val="00194D51"/>
    <w:rsid w:val="0019537C"/>
    <w:rsid w:val="001B5D9C"/>
    <w:rsid w:val="001C0F6C"/>
    <w:rsid w:val="001C28B4"/>
    <w:rsid w:val="001C603A"/>
    <w:rsid w:val="001D61BB"/>
    <w:rsid w:val="001D6A06"/>
    <w:rsid w:val="001E2D82"/>
    <w:rsid w:val="001F068F"/>
    <w:rsid w:val="00213301"/>
    <w:rsid w:val="002245D6"/>
    <w:rsid w:val="00264A1A"/>
    <w:rsid w:val="002835CA"/>
    <w:rsid w:val="002846A0"/>
    <w:rsid w:val="00284D74"/>
    <w:rsid w:val="00293E58"/>
    <w:rsid w:val="002B5FD2"/>
    <w:rsid w:val="002D630F"/>
    <w:rsid w:val="002E163D"/>
    <w:rsid w:val="002E4052"/>
    <w:rsid w:val="002E57A4"/>
    <w:rsid w:val="002F3F4E"/>
    <w:rsid w:val="003020AB"/>
    <w:rsid w:val="00305889"/>
    <w:rsid w:val="0032675E"/>
    <w:rsid w:val="003352C0"/>
    <w:rsid w:val="00346FE6"/>
    <w:rsid w:val="003734CE"/>
    <w:rsid w:val="0038489F"/>
    <w:rsid w:val="003942D8"/>
    <w:rsid w:val="00397A90"/>
    <w:rsid w:val="003A0882"/>
    <w:rsid w:val="003B0A14"/>
    <w:rsid w:val="003B4E87"/>
    <w:rsid w:val="003B6370"/>
    <w:rsid w:val="003C3B1A"/>
    <w:rsid w:val="003F3A5E"/>
    <w:rsid w:val="003F583F"/>
    <w:rsid w:val="003F6865"/>
    <w:rsid w:val="00401344"/>
    <w:rsid w:val="00402C66"/>
    <w:rsid w:val="004044B8"/>
    <w:rsid w:val="004113D6"/>
    <w:rsid w:val="004149B3"/>
    <w:rsid w:val="00424474"/>
    <w:rsid w:val="0044386D"/>
    <w:rsid w:val="00446DDE"/>
    <w:rsid w:val="004504A3"/>
    <w:rsid w:val="004570BA"/>
    <w:rsid w:val="00476D22"/>
    <w:rsid w:val="004970CF"/>
    <w:rsid w:val="004A361A"/>
    <w:rsid w:val="004A626D"/>
    <w:rsid w:val="004A6D8F"/>
    <w:rsid w:val="004A7F7F"/>
    <w:rsid w:val="004C0D95"/>
    <w:rsid w:val="004D4AF9"/>
    <w:rsid w:val="004E29FE"/>
    <w:rsid w:val="004F2ABF"/>
    <w:rsid w:val="00503803"/>
    <w:rsid w:val="00504312"/>
    <w:rsid w:val="0050534D"/>
    <w:rsid w:val="005169F6"/>
    <w:rsid w:val="00522E95"/>
    <w:rsid w:val="005231CF"/>
    <w:rsid w:val="00560284"/>
    <w:rsid w:val="00567EB7"/>
    <w:rsid w:val="00572656"/>
    <w:rsid w:val="00586BA9"/>
    <w:rsid w:val="005905CE"/>
    <w:rsid w:val="0059089D"/>
    <w:rsid w:val="00590944"/>
    <w:rsid w:val="005C530E"/>
    <w:rsid w:val="005E4761"/>
    <w:rsid w:val="00604FF0"/>
    <w:rsid w:val="00611D7C"/>
    <w:rsid w:val="00613B3A"/>
    <w:rsid w:val="006165FA"/>
    <w:rsid w:val="00620BDE"/>
    <w:rsid w:val="006343F4"/>
    <w:rsid w:val="0064100B"/>
    <w:rsid w:val="006520BF"/>
    <w:rsid w:val="00652331"/>
    <w:rsid w:val="00672C75"/>
    <w:rsid w:val="00682895"/>
    <w:rsid w:val="006873F3"/>
    <w:rsid w:val="00694FB1"/>
    <w:rsid w:val="006A20CE"/>
    <w:rsid w:val="006A54A2"/>
    <w:rsid w:val="006A6E64"/>
    <w:rsid w:val="006B7C3C"/>
    <w:rsid w:val="006C22C1"/>
    <w:rsid w:val="006C25EF"/>
    <w:rsid w:val="006C66AC"/>
    <w:rsid w:val="006E208D"/>
    <w:rsid w:val="006E66F0"/>
    <w:rsid w:val="00703CFC"/>
    <w:rsid w:val="00713363"/>
    <w:rsid w:val="00720F20"/>
    <w:rsid w:val="00736E3F"/>
    <w:rsid w:val="00746B4B"/>
    <w:rsid w:val="0075740E"/>
    <w:rsid w:val="00760277"/>
    <w:rsid w:val="00774165"/>
    <w:rsid w:val="00775098"/>
    <w:rsid w:val="00790B1A"/>
    <w:rsid w:val="0079261E"/>
    <w:rsid w:val="00793F3E"/>
    <w:rsid w:val="00795BAA"/>
    <w:rsid w:val="007A44FE"/>
    <w:rsid w:val="007E63EC"/>
    <w:rsid w:val="00804139"/>
    <w:rsid w:val="008143FD"/>
    <w:rsid w:val="0082108A"/>
    <w:rsid w:val="0082118E"/>
    <w:rsid w:val="008220F3"/>
    <w:rsid w:val="00830FE3"/>
    <w:rsid w:val="008421AA"/>
    <w:rsid w:val="00856F7E"/>
    <w:rsid w:val="00857DA4"/>
    <w:rsid w:val="00867C22"/>
    <w:rsid w:val="00881DDF"/>
    <w:rsid w:val="00887A57"/>
    <w:rsid w:val="008A4282"/>
    <w:rsid w:val="008B4304"/>
    <w:rsid w:val="008C0618"/>
    <w:rsid w:val="008C4918"/>
    <w:rsid w:val="008D2A2A"/>
    <w:rsid w:val="009012D6"/>
    <w:rsid w:val="00911A3F"/>
    <w:rsid w:val="009174B2"/>
    <w:rsid w:val="009427AD"/>
    <w:rsid w:val="009452DE"/>
    <w:rsid w:val="00954847"/>
    <w:rsid w:val="009613AC"/>
    <w:rsid w:val="0097068E"/>
    <w:rsid w:val="00973B47"/>
    <w:rsid w:val="00976E9A"/>
    <w:rsid w:val="0098029A"/>
    <w:rsid w:val="00985242"/>
    <w:rsid w:val="00992595"/>
    <w:rsid w:val="0099524F"/>
    <w:rsid w:val="009A5667"/>
    <w:rsid w:val="009B51F7"/>
    <w:rsid w:val="009E241C"/>
    <w:rsid w:val="009E5995"/>
    <w:rsid w:val="009F30AD"/>
    <w:rsid w:val="009F5433"/>
    <w:rsid w:val="00A07DCC"/>
    <w:rsid w:val="00A111F3"/>
    <w:rsid w:val="00A308BC"/>
    <w:rsid w:val="00A3205E"/>
    <w:rsid w:val="00A346C7"/>
    <w:rsid w:val="00A3564A"/>
    <w:rsid w:val="00A40DF7"/>
    <w:rsid w:val="00A71C6B"/>
    <w:rsid w:val="00A7314D"/>
    <w:rsid w:val="00A81D7D"/>
    <w:rsid w:val="00A82134"/>
    <w:rsid w:val="00AA0CF4"/>
    <w:rsid w:val="00AD63D8"/>
    <w:rsid w:val="00AD6E45"/>
    <w:rsid w:val="00AE5E15"/>
    <w:rsid w:val="00AF1BB2"/>
    <w:rsid w:val="00AF5003"/>
    <w:rsid w:val="00B1239F"/>
    <w:rsid w:val="00B1409F"/>
    <w:rsid w:val="00B1498C"/>
    <w:rsid w:val="00B15162"/>
    <w:rsid w:val="00B2160F"/>
    <w:rsid w:val="00B21B57"/>
    <w:rsid w:val="00B23137"/>
    <w:rsid w:val="00B4731A"/>
    <w:rsid w:val="00B5176B"/>
    <w:rsid w:val="00B55094"/>
    <w:rsid w:val="00B63682"/>
    <w:rsid w:val="00B702B6"/>
    <w:rsid w:val="00B82381"/>
    <w:rsid w:val="00B91FE1"/>
    <w:rsid w:val="00B93E99"/>
    <w:rsid w:val="00B94491"/>
    <w:rsid w:val="00B94636"/>
    <w:rsid w:val="00BA0648"/>
    <w:rsid w:val="00BA0A11"/>
    <w:rsid w:val="00BA5DDC"/>
    <w:rsid w:val="00BB33A8"/>
    <w:rsid w:val="00BC2C77"/>
    <w:rsid w:val="00BE21EF"/>
    <w:rsid w:val="00BE53BC"/>
    <w:rsid w:val="00C110A5"/>
    <w:rsid w:val="00C1383B"/>
    <w:rsid w:val="00C409E6"/>
    <w:rsid w:val="00C468BA"/>
    <w:rsid w:val="00C50B1C"/>
    <w:rsid w:val="00C548B5"/>
    <w:rsid w:val="00C563A7"/>
    <w:rsid w:val="00C631F3"/>
    <w:rsid w:val="00C70488"/>
    <w:rsid w:val="00C71B45"/>
    <w:rsid w:val="00C924B7"/>
    <w:rsid w:val="00C93974"/>
    <w:rsid w:val="00CA64FF"/>
    <w:rsid w:val="00CB0E16"/>
    <w:rsid w:val="00CB15BE"/>
    <w:rsid w:val="00CB7695"/>
    <w:rsid w:val="00CC7D65"/>
    <w:rsid w:val="00CD0053"/>
    <w:rsid w:val="00CD2AF9"/>
    <w:rsid w:val="00CF4695"/>
    <w:rsid w:val="00CF590B"/>
    <w:rsid w:val="00D002F8"/>
    <w:rsid w:val="00D076E6"/>
    <w:rsid w:val="00D1185C"/>
    <w:rsid w:val="00D13578"/>
    <w:rsid w:val="00D34C91"/>
    <w:rsid w:val="00D52270"/>
    <w:rsid w:val="00D77325"/>
    <w:rsid w:val="00D91ABD"/>
    <w:rsid w:val="00D946F1"/>
    <w:rsid w:val="00DB150D"/>
    <w:rsid w:val="00DC7770"/>
    <w:rsid w:val="00DD37D7"/>
    <w:rsid w:val="00DD7BA2"/>
    <w:rsid w:val="00DE69E4"/>
    <w:rsid w:val="00E255D2"/>
    <w:rsid w:val="00E26014"/>
    <w:rsid w:val="00E32D44"/>
    <w:rsid w:val="00E4258E"/>
    <w:rsid w:val="00E43C76"/>
    <w:rsid w:val="00E5182F"/>
    <w:rsid w:val="00E623C3"/>
    <w:rsid w:val="00E63A82"/>
    <w:rsid w:val="00E82BE6"/>
    <w:rsid w:val="00EA75A6"/>
    <w:rsid w:val="00EB3A38"/>
    <w:rsid w:val="00ED0669"/>
    <w:rsid w:val="00ED4428"/>
    <w:rsid w:val="00F04843"/>
    <w:rsid w:val="00F14AF0"/>
    <w:rsid w:val="00F14BCE"/>
    <w:rsid w:val="00F16674"/>
    <w:rsid w:val="00F16D49"/>
    <w:rsid w:val="00F3128B"/>
    <w:rsid w:val="00F40189"/>
    <w:rsid w:val="00F40877"/>
    <w:rsid w:val="00F45C1A"/>
    <w:rsid w:val="00F65768"/>
    <w:rsid w:val="00F67AA0"/>
    <w:rsid w:val="00F87CC6"/>
    <w:rsid w:val="00F91AF3"/>
    <w:rsid w:val="00F9337D"/>
    <w:rsid w:val="00FB33DB"/>
    <w:rsid w:val="00FB4FC3"/>
    <w:rsid w:val="00FB5D6A"/>
    <w:rsid w:val="00FB7ED5"/>
    <w:rsid w:val="00FC3FB4"/>
    <w:rsid w:val="00FE230A"/>
    <w:rsid w:val="00FE75E1"/>
    <w:rsid w:val="00FF4EB0"/>
    <w:rsid w:val="00FF7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5B7926"/>
  <w15:chartTrackingRefBased/>
  <w15:docId w15:val="{8866FF39-E66F-47F4-AB06-353F20AB8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4258E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rsid w:val="00046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1"/>
    <w:next w:val="a0"/>
    <w:link w:val="20"/>
    <w:uiPriority w:val="9"/>
    <w:unhideWhenUsed/>
    <w:qFormat/>
    <w:rsid w:val="004504A3"/>
    <w:pPr>
      <w:keepNext/>
      <w:numPr>
        <w:ilvl w:val="1"/>
        <w:numId w:val="9"/>
      </w:numPr>
      <w:suppressAutoHyphens/>
      <w:spacing w:before="480" w:after="240"/>
      <w:outlineLvl w:val="1"/>
    </w:pPr>
    <w:rPr>
      <w:b/>
      <w:bCs/>
      <w:sz w:val="32"/>
    </w:rPr>
  </w:style>
  <w:style w:type="paragraph" w:styleId="3">
    <w:name w:val="heading 3"/>
    <w:basedOn w:val="2"/>
    <w:next w:val="a0"/>
    <w:link w:val="30"/>
    <w:uiPriority w:val="9"/>
    <w:unhideWhenUsed/>
    <w:qFormat/>
    <w:rsid w:val="00B1498C"/>
    <w:pPr>
      <w:numPr>
        <w:ilvl w:val="2"/>
      </w:numPr>
      <w:outlineLvl w:val="2"/>
    </w:pPr>
  </w:style>
  <w:style w:type="paragraph" w:styleId="4">
    <w:name w:val="heading 4"/>
    <w:basedOn w:val="a0"/>
    <w:next w:val="a0"/>
    <w:link w:val="40"/>
    <w:uiPriority w:val="9"/>
    <w:unhideWhenUsed/>
    <w:qFormat/>
    <w:rsid w:val="00046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46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469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469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469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469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46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rsid w:val="004504A3"/>
    <w:rPr>
      <w:rFonts w:ascii="Times New Roman" w:hAnsi="Times New Roman"/>
      <w:b/>
      <w:bCs/>
      <w:kern w:val="0"/>
      <w:sz w:val="32"/>
      <w:szCs w:val="22"/>
      <w14:ligatures w14:val="none"/>
    </w:rPr>
  </w:style>
  <w:style w:type="character" w:customStyle="1" w:styleId="30">
    <w:name w:val="Заголовок 3 Знак"/>
    <w:basedOn w:val="a2"/>
    <w:link w:val="3"/>
    <w:uiPriority w:val="9"/>
    <w:rsid w:val="00B1498C"/>
    <w:rPr>
      <w:rFonts w:ascii="Times New Roman" w:hAnsi="Times New Roman"/>
      <w:b/>
      <w:bCs/>
      <w:kern w:val="0"/>
      <w:sz w:val="32"/>
      <w:szCs w:val="22"/>
      <w14:ligatures w14:val="none"/>
    </w:rPr>
  </w:style>
  <w:style w:type="character" w:customStyle="1" w:styleId="40">
    <w:name w:val="Заголовок 4 Знак"/>
    <w:basedOn w:val="a2"/>
    <w:link w:val="4"/>
    <w:uiPriority w:val="9"/>
    <w:rsid w:val="000469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0469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046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0469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046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04690E"/>
    <w:rPr>
      <w:rFonts w:eastAsiaTheme="majorEastAsia" w:cstheme="majorBidi"/>
      <w:color w:val="272727" w:themeColor="text1" w:themeTint="D8"/>
    </w:rPr>
  </w:style>
  <w:style w:type="paragraph" w:styleId="a">
    <w:name w:val="Title"/>
    <w:basedOn w:val="a0"/>
    <w:next w:val="a0"/>
    <w:link w:val="a5"/>
    <w:uiPriority w:val="10"/>
    <w:qFormat/>
    <w:rsid w:val="00B1498C"/>
    <w:pPr>
      <w:keepNext/>
      <w:pageBreakBefore/>
      <w:numPr>
        <w:numId w:val="9"/>
      </w:numPr>
      <w:spacing w:after="240"/>
      <w:contextualSpacing/>
      <w:jc w:val="left"/>
      <w:outlineLvl w:val="0"/>
    </w:pPr>
    <w:rPr>
      <w:rFonts w:eastAsiaTheme="majorEastAsia" w:cstheme="majorBidi"/>
      <w:b/>
      <w:caps/>
      <w:spacing w:val="-10"/>
      <w:kern w:val="28"/>
      <w:sz w:val="36"/>
      <w:szCs w:val="56"/>
      <w14:ligatures w14:val="standardContextual"/>
    </w:rPr>
  </w:style>
  <w:style w:type="character" w:customStyle="1" w:styleId="a5">
    <w:name w:val="Заголовок Знак"/>
    <w:basedOn w:val="a2"/>
    <w:link w:val="a"/>
    <w:uiPriority w:val="10"/>
    <w:rsid w:val="00B1498C"/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04690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2"/>
    <w:link w:val="a6"/>
    <w:uiPriority w:val="11"/>
    <w:rsid w:val="00046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046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04690E"/>
    <w:rPr>
      <w:i/>
      <w:iCs/>
      <w:color w:val="404040" w:themeColor="text1" w:themeTint="BF"/>
    </w:rPr>
  </w:style>
  <w:style w:type="paragraph" w:styleId="a1">
    <w:name w:val="List Paragraph"/>
    <w:basedOn w:val="a0"/>
    <w:uiPriority w:val="34"/>
    <w:qFormat/>
    <w:rsid w:val="0004690E"/>
    <w:pPr>
      <w:ind w:left="720"/>
      <w:contextualSpacing/>
    </w:pPr>
  </w:style>
  <w:style w:type="character" w:styleId="a8">
    <w:name w:val="Intense Emphasis"/>
    <w:basedOn w:val="a2"/>
    <w:uiPriority w:val="21"/>
    <w:qFormat/>
    <w:rsid w:val="0004690E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rsid w:val="00046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2"/>
    <w:link w:val="a9"/>
    <w:uiPriority w:val="30"/>
    <w:rsid w:val="0004690E"/>
    <w:rPr>
      <w:i/>
      <w:iCs/>
      <w:color w:val="0F4761" w:themeColor="accent1" w:themeShade="BF"/>
    </w:rPr>
  </w:style>
  <w:style w:type="character" w:styleId="ab">
    <w:name w:val="Intense Reference"/>
    <w:basedOn w:val="a2"/>
    <w:uiPriority w:val="32"/>
    <w:qFormat/>
    <w:rsid w:val="0004690E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0"/>
    <w:link w:val="ad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2"/>
    <w:link w:val="ac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table" w:customStyle="1" w:styleId="11">
    <w:name w:val="Сетка таблицы1"/>
    <w:basedOn w:val="a3"/>
    <w:next w:val="ae"/>
    <w:rsid w:val="009E241C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e">
    <w:name w:val="Table Grid"/>
    <w:basedOn w:val="a3"/>
    <w:uiPriority w:val="39"/>
    <w:rsid w:val="009E2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0"/>
    <w:uiPriority w:val="39"/>
    <w:unhideWhenUsed/>
    <w:qFormat/>
    <w:rsid w:val="009E241C"/>
    <w:pPr>
      <w:spacing w:before="240" w:after="0" w:line="259" w:lineRule="auto"/>
      <w:ind w:firstLine="0"/>
      <w:jc w:val="left"/>
      <w:outlineLvl w:val="9"/>
    </w:pPr>
    <w:rPr>
      <w:sz w:val="32"/>
      <w:szCs w:val="32"/>
      <w:lang w:eastAsia="ru-RU"/>
    </w:rPr>
  </w:style>
  <w:style w:type="paragraph" w:styleId="af0">
    <w:name w:val="header"/>
    <w:basedOn w:val="a0"/>
    <w:link w:val="af1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2"/>
    <w:link w:val="af0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paragraph" w:styleId="12">
    <w:name w:val="toc 1"/>
    <w:basedOn w:val="a0"/>
    <w:next w:val="a0"/>
    <w:autoRedefine/>
    <w:uiPriority w:val="39"/>
    <w:unhideWhenUsed/>
    <w:rsid w:val="00713363"/>
    <w:pPr>
      <w:tabs>
        <w:tab w:val="left" w:pos="1200"/>
        <w:tab w:val="right" w:leader="dot" w:pos="9345"/>
      </w:tabs>
      <w:spacing w:after="100"/>
      <w:ind w:left="709" w:hanging="709"/>
    </w:pPr>
    <w:rPr>
      <w:caps/>
    </w:rPr>
  </w:style>
  <w:style w:type="character" w:styleId="af2">
    <w:name w:val="Hyperlink"/>
    <w:basedOn w:val="a2"/>
    <w:uiPriority w:val="99"/>
    <w:unhideWhenUsed/>
    <w:rsid w:val="009E241C"/>
    <w:rPr>
      <w:color w:val="467886" w:themeColor="hyperlink"/>
      <w:u w:val="single"/>
    </w:rPr>
  </w:style>
  <w:style w:type="paragraph" w:customStyle="1" w:styleId="af3">
    <w:name w:val="Надпись таблицы"/>
    <w:basedOn w:val="a0"/>
    <w:qFormat/>
    <w:rsid w:val="00293E58"/>
    <w:pPr>
      <w:keepNext/>
      <w:spacing w:before="120" w:line="240" w:lineRule="auto"/>
      <w:ind w:firstLine="0"/>
      <w:jc w:val="left"/>
    </w:pPr>
    <w:rPr>
      <w:rFonts w:cs="Times New Roman"/>
      <w:i/>
      <w:sz w:val="24"/>
      <w:szCs w:val="28"/>
    </w:rPr>
  </w:style>
  <w:style w:type="paragraph" w:customStyle="1" w:styleId="af4">
    <w:name w:val="Содержимое_Листинг"/>
    <w:basedOn w:val="a0"/>
    <w:qFormat/>
    <w:rsid w:val="00985242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23">
    <w:name w:val="toc 2"/>
    <w:basedOn w:val="a0"/>
    <w:next w:val="a0"/>
    <w:autoRedefine/>
    <w:uiPriority w:val="39"/>
    <w:unhideWhenUsed/>
    <w:rsid w:val="00713363"/>
    <w:pPr>
      <w:tabs>
        <w:tab w:val="left" w:pos="1680"/>
        <w:tab w:val="right" w:leader="dot" w:pos="9345"/>
      </w:tabs>
      <w:spacing w:after="100"/>
      <w:ind w:left="709" w:hanging="709"/>
    </w:pPr>
  </w:style>
  <w:style w:type="paragraph" w:customStyle="1" w:styleId="af5">
    <w:name w:val="Рисунок"/>
    <w:basedOn w:val="a0"/>
    <w:qFormat/>
    <w:rsid w:val="00293E58"/>
    <w:pPr>
      <w:suppressAutoHyphens/>
      <w:spacing w:after="120" w:line="240" w:lineRule="auto"/>
      <w:ind w:firstLine="0"/>
      <w:jc w:val="center"/>
    </w:pPr>
    <w:rPr>
      <w:b/>
      <w:sz w:val="24"/>
    </w:rPr>
  </w:style>
  <w:style w:type="paragraph" w:styleId="af6">
    <w:name w:val="Normal (Web)"/>
    <w:basedOn w:val="a0"/>
    <w:uiPriority w:val="99"/>
    <w:unhideWhenUsed/>
    <w:rsid w:val="00F91AF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ode-line">
    <w:name w:val="code-line"/>
    <w:basedOn w:val="a0"/>
    <w:rsid w:val="000B66F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7">
    <w:name w:val="Содержимое таблицы"/>
    <w:basedOn w:val="a0"/>
    <w:qFormat/>
    <w:rsid w:val="00A308BC"/>
    <w:pPr>
      <w:suppressAutoHyphens/>
      <w:overflowPunct w:val="0"/>
      <w:spacing w:line="240" w:lineRule="auto"/>
      <w:ind w:firstLine="0"/>
    </w:pPr>
    <w:rPr>
      <w:rFonts w:eastAsia="Calibri" w:cs="Arial"/>
      <w:sz w:val="24"/>
    </w:rPr>
  </w:style>
  <w:style w:type="table" w:customStyle="1" w:styleId="24">
    <w:name w:val="Сетка таблицы2"/>
    <w:basedOn w:val="a3"/>
    <w:next w:val="ae"/>
    <w:rsid w:val="00CB15B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8">
    <w:name w:val="Placeholder Text"/>
    <w:basedOn w:val="a2"/>
    <w:uiPriority w:val="99"/>
    <w:semiHidden/>
    <w:rsid w:val="00F40189"/>
    <w:rPr>
      <w:color w:val="666666"/>
    </w:rPr>
  </w:style>
  <w:style w:type="table" w:customStyle="1" w:styleId="31">
    <w:name w:val="Сетка таблицы3"/>
    <w:basedOn w:val="a3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">
    <w:name w:val="Сетка таблицы4"/>
    <w:basedOn w:val="a3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9">
    <w:name w:val="После листига"/>
    <w:basedOn w:val="a0"/>
    <w:link w:val="afa"/>
    <w:qFormat/>
    <w:rsid w:val="00293E58"/>
    <w:pPr>
      <w:spacing w:before="120"/>
    </w:pPr>
  </w:style>
  <w:style w:type="character" w:customStyle="1" w:styleId="afa">
    <w:name w:val="После листига Знак"/>
    <w:basedOn w:val="a2"/>
    <w:link w:val="af9"/>
    <w:rsid w:val="00293E58"/>
    <w:rPr>
      <w:rFonts w:ascii="Times New Roman" w:hAnsi="Times New Roman"/>
      <w:kern w:val="0"/>
      <w:sz w:val="28"/>
      <w:szCs w:val="22"/>
      <w14:ligatures w14:val="none"/>
    </w:rPr>
  </w:style>
  <w:style w:type="character" w:customStyle="1" w:styleId="translation-chunk">
    <w:name w:val="translation-chunk"/>
    <w:basedOn w:val="a2"/>
    <w:rsid w:val="00A07DCC"/>
  </w:style>
  <w:style w:type="character" w:styleId="afb">
    <w:name w:val="Strong"/>
    <w:basedOn w:val="a2"/>
    <w:uiPriority w:val="22"/>
    <w:qFormat/>
    <w:rsid w:val="00793F3E"/>
    <w:rPr>
      <w:b/>
      <w:bCs/>
    </w:rPr>
  </w:style>
  <w:style w:type="character" w:customStyle="1" w:styleId="bzpyqfadein">
    <w:name w:val="bz_pyq_fadein"/>
    <w:basedOn w:val="a2"/>
    <w:rsid w:val="00F3128B"/>
  </w:style>
  <w:style w:type="character" w:customStyle="1" w:styleId="whitespace-normal">
    <w:name w:val="whitespace-normal"/>
    <w:basedOn w:val="a2"/>
    <w:rsid w:val="00F312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8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1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3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8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cuments\Mirea\&#1055;&#1088;&#1086;&#1077;&#1082;&#1090;&#1080;&#1088;&#1086;&#1074;&#1072;&#1085;&#1080;&#1077;%20&#1080;&#1085;&#1092;&#1086;&#1088;&#1084;&#1072;&#1094;&#1080;&#1086;&#1085;&#1085;&#1099;&#1093;%20&#1089;&#1080;&#1089;&#1090;&#1077;&#1084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BB5CA-5DF4-4E2A-B47F-D80FFE454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941</TotalTime>
  <Pages>7</Pages>
  <Words>688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 Derev</cp:lastModifiedBy>
  <cp:revision>5</cp:revision>
  <cp:lastPrinted>2026-03-05T15:40:00Z</cp:lastPrinted>
  <dcterms:created xsi:type="dcterms:W3CDTF">2026-03-29T16:50:00Z</dcterms:created>
  <dcterms:modified xsi:type="dcterms:W3CDTF">2026-03-30T09:34:00Z</dcterms:modified>
</cp:coreProperties>
</file>