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A07DCC" w:rsidRPr="00A07DCC" w14:paraId="63552E23" w14:textId="77777777" w:rsidTr="00836BD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A07DCC" w:rsidRPr="00A07DCC" w14:paraId="2E489004" w14:textId="77777777" w:rsidTr="00836BDB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F66448" w14:textId="77777777" w:rsidR="00A07DCC" w:rsidRPr="004C0D95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3C71F7D9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B3E0390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1BB34F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 xml:space="preserve">               </w:t>
                  </w:r>
                  <w:r w:rsidRPr="00A07DCC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15C7474" wp14:editId="72EC3F4F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07DCC">
                    <w:rPr>
                      <w:sz w:val="24"/>
                      <w:szCs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AAB40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4B4A5B1B" w14:textId="77777777" w:rsidTr="00836BDB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C9B428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  <w:p w14:paraId="4511400B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A07DCC">
                    <w:rPr>
                      <w:caps/>
                      <w:sz w:val="24"/>
                      <w:szCs w:val="24"/>
                    </w:rPr>
                    <w:t>МИНОБРНАУКИ РОССИИ</w:t>
                  </w:r>
                </w:p>
                <w:p w14:paraId="41D2B3D9" w14:textId="77777777" w:rsidR="00A07DCC" w:rsidRPr="00A07DCC" w:rsidRDefault="00A07DCC" w:rsidP="00A07DCC">
                  <w:pPr>
                    <w:spacing w:line="240" w:lineRule="auto"/>
                    <w:ind w:firstLine="0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1A7B8B95" w14:textId="77777777" w:rsidTr="00836BDB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95FB63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5ADA0A56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высшего образования</w:t>
                  </w:r>
                </w:p>
                <w:p w14:paraId="79CB6B5E" w14:textId="7CCD2083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b/>
                      <w:sz w:val="24"/>
                      <w:szCs w:val="24"/>
                    </w:rPr>
                    <w:t xml:space="preserve">«МИРЭА </w:t>
                  </w:r>
                  <w:r w:rsidR="00584D5F">
                    <w:rPr>
                      <w:rStyle w:val="translation-chunk"/>
                      <w:b/>
                      <w:sz w:val="24"/>
                      <w:szCs w:val="24"/>
                    </w:rPr>
                    <w:t>–</w:t>
                  </w:r>
                  <w:r w:rsidRPr="00A07DCC">
                    <w:rPr>
                      <w:rStyle w:val="translation-chunk"/>
                      <w:b/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b/>
                      <w:sz w:val="24"/>
                      <w:szCs w:val="24"/>
                    </w:rPr>
                    <w:t>Российский технологический университет»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  <w:p w14:paraId="0BE2E518" w14:textId="77777777" w:rsidR="00A07DCC" w:rsidRPr="00A07DCC" w:rsidRDefault="00A07DCC" w:rsidP="00A07DCC">
                  <w:pPr>
                    <w:keepNext/>
                    <w:spacing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07DCC">
                    <w:rPr>
                      <w:noProof/>
                      <w:sz w:val="32"/>
                      <w:szCs w:val="32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45AA3D" wp14:editId="47A0DFC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7DF49F0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A07DCC">
                    <w:rPr>
                      <w:b/>
                      <w:sz w:val="32"/>
                      <w:szCs w:val="32"/>
                    </w:rPr>
                    <w:t>РТУ МИРЭА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10A6A002" w14:textId="77777777" w:rsidR="00A07DCC" w:rsidRPr="00A07DCC" w:rsidRDefault="00A07DCC" w:rsidP="00A07DC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07DCC" w:rsidRPr="00431269" w14:paraId="284DC255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55D7E482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16"/>
                <w:szCs w:val="16"/>
              </w:rPr>
            </w:pPr>
          </w:p>
          <w:p w14:paraId="5666295D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Институт информационных технологий (ИТ)</w:t>
            </w:r>
          </w:p>
        </w:tc>
      </w:tr>
      <w:tr w:rsidR="00A07DCC" w:rsidRPr="00431269" w14:paraId="087591BF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4A24FFC9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Cs/>
                <w:sz w:val="24"/>
                <w:szCs w:val="24"/>
              </w:rPr>
              <w:t xml:space="preserve">Кафедра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A07DCC">
              <w:rPr>
                <w:rFonts w:cs="Times New Roman"/>
                <w:bCs/>
                <w:sz w:val="24"/>
                <w:szCs w:val="24"/>
              </w:rPr>
              <w:t xml:space="preserve"> (ИиППО)</w:t>
            </w:r>
          </w:p>
        </w:tc>
      </w:tr>
    </w:tbl>
    <w:p w14:paraId="21650A0E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  <w:szCs w:val="24"/>
        </w:rPr>
      </w:pPr>
    </w:p>
    <w:p w14:paraId="3C3F815F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A07DCC" w:rsidRPr="00431269" w14:paraId="64BC7E7E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B52DB85" w14:textId="7080DD10" w:rsidR="00A07DCC" w:rsidRPr="00870932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870932">
              <w:rPr>
                <w:rFonts w:cs="Times New Roman"/>
                <w:b/>
                <w:szCs w:val="28"/>
              </w:rPr>
              <w:t>ОТЧЁТ ПО ПРАКТИЧЕСК</w:t>
            </w:r>
            <w:r w:rsidR="00B15162">
              <w:rPr>
                <w:rFonts w:cs="Times New Roman"/>
                <w:b/>
                <w:szCs w:val="28"/>
              </w:rPr>
              <w:t>ОЙ</w:t>
            </w:r>
            <w:r w:rsidRPr="00870932">
              <w:rPr>
                <w:rFonts w:cs="Times New Roman"/>
                <w:b/>
                <w:szCs w:val="28"/>
              </w:rPr>
              <w:t xml:space="preserve"> РАБОТ</w:t>
            </w:r>
            <w:r w:rsidR="00B15162">
              <w:rPr>
                <w:rFonts w:cs="Times New Roman"/>
                <w:b/>
                <w:szCs w:val="28"/>
              </w:rPr>
              <w:t>Е</w:t>
            </w:r>
            <w:r w:rsidR="00584D5F">
              <w:rPr>
                <w:rFonts w:cs="Times New Roman"/>
                <w:b/>
                <w:szCs w:val="28"/>
              </w:rPr>
              <w:t xml:space="preserve"> 6</w:t>
            </w:r>
          </w:p>
        </w:tc>
      </w:tr>
      <w:tr w:rsidR="00A07DCC" w:rsidRPr="00431269" w14:paraId="76023B26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E4D874F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6F4CABE0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6B6AA9D5" w14:textId="77777777" w:rsidR="00A07DCC" w:rsidRPr="00431269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="00D34C91" w:rsidRPr="00D34C91">
              <w:rPr>
                <w:rFonts w:cs="Times New Roman"/>
                <w:b/>
                <w:szCs w:val="28"/>
              </w:rPr>
              <w:t>Информационная система «Каталог и визуализатор 3D-моделей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A07DCC" w:rsidRPr="00431269" w14:paraId="08A76615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EA41ADD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i/>
                <w:color w:val="FF0000"/>
                <w:sz w:val="24"/>
              </w:rPr>
            </w:pPr>
          </w:p>
        </w:tc>
      </w:tr>
      <w:tr w:rsidR="00A07DCC" w:rsidRPr="00A07DCC" w14:paraId="4E7697AE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903E648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45A629E7" w14:textId="77777777" w:rsidR="00A07DCC" w:rsidRPr="00A07DCC" w:rsidRDefault="00A07DCC" w:rsidP="00A07DCC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Выполнил студент группы </w:t>
            </w:r>
            <w:r w:rsidR="00D34C91">
              <w:rPr>
                <w:rFonts w:cs="Times New Roman"/>
                <w:sz w:val="24"/>
                <w:szCs w:val="24"/>
              </w:rPr>
              <w:t>ИВБО-20-23</w:t>
            </w:r>
          </w:p>
        </w:tc>
        <w:tc>
          <w:tcPr>
            <w:tcW w:w="1726" w:type="pct"/>
            <w:gridSpan w:val="2"/>
          </w:tcPr>
          <w:p w14:paraId="12A26347" w14:textId="77777777" w:rsidR="00A07DCC" w:rsidRPr="00A07DCC" w:rsidRDefault="00A07DCC" w:rsidP="00A07DCC">
            <w:pPr>
              <w:shd w:val="clear" w:color="auto" w:fill="FFFFFF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7AC764E5" w14:textId="77777777" w:rsidR="00A07DCC" w:rsidRPr="00D34C91" w:rsidRDefault="00A07DCC" w:rsidP="00A07DCC">
            <w:pPr>
              <w:shd w:val="clear" w:color="auto" w:fill="FFFFFF"/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</w:t>
            </w:r>
            <w:r w:rsidR="00D34C91">
              <w:rPr>
                <w:rFonts w:cs="Times New Roman"/>
                <w:bCs/>
                <w:sz w:val="24"/>
                <w:szCs w:val="24"/>
              </w:rPr>
              <w:t>Деревянных В. С.</w:t>
            </w:r>
          </w:p>
        </w:tc>
      </w:tr>
      <w:tr w:rsidR="00A07DCC" w:rsidRPr="00A07DCC" w14:paraId="42670977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6A5DD08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141D4830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296EE2D8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5E304A2" w14:textId="77777777" w:rsidR="00A07DCC" w:rsidRPr="00A07DCC" w:rsidRDefault="00A07DCC" w:rsidP="00A07DCC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Принял </w:t>
            </w:r>
            <w:r w:rsidRPr="00A07DCC">
              <w:rPr>
                <w:rFonts w:cs="Times New Roman"/>
                <w:sz w:val="24"/>
                <w:szCs w:val="24"/>
              </w:rPr>
              <w:br/>
            </w:r>
            <w:r w:rsidRPr="00A71C6B">
              <w:rPr>
                <w:rFonts w:cs="Times New Roman"/>
                <w:i/>
                <w:sz w:val="24"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1356BA1" w14:textId="77777777" w:rsidR="00A07DCC" w:rsidRPr="00A07DCC" w:rsidRDefault="00A07DCC" w:rsidP="00A07DCC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      </w:t>
            </w:r>
            <w:r w:rsidR="00A71C6B">
              <w:rPr>
                <w:rFonts w:cs="Times New Roman"/>
                <w:sz w:val="24"/>
                <w:szCs w:val="24"/>
              </w:rPr>
              <w:t>Батанов А. О.</w:t>
            </w:r>
          </w:p>
        </w:tc>
      </w:tr>
      <w:tr w:rsidR="00A07DCC" w:rsidRPr="00A07DCC" w14:paraId="6375EB05" w14:textId="77777777" w:rsidTr="00836BDB">
        <w:tc>
          <w:tcPr>
            <w:tcW w:w="1970" w:type="pct"/>
            <w:vAlign w:val="center"/>
          </w:tcPr>
          <w:p w14:paraId="1E014CEA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32F07BAF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4EC5B7C6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1228008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23A9B7A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40F65AE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460936D7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6A89AC6C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3EA88EAA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48A8B3B3" w14:textId="77777777" w:rsidTr="00836BDB">
        <w:trPr>
          <w:trHeight w:val="593"/>
        </w:trPr>
        <w:tc>
          <w:tcPr>
            <w:tcW w:w="1970" w:type="pct"/>
            <w:vAlign w:val="center"/>
          </w:tcPr>
          <w:p w14:paraId="3DC601CC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703FC6EC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59BF477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1A248FB2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07A96ABF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0970D504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A07DCC" w:rsidRPr="00A07DCC" w14:paraId="5325D76A" w14:textId="77777777" w:rsidTr="00836BDB">
        <w:tc>
          <w:tcPr>
            <w:tcW w:w="1970" w:type="pct"/>
            <w:vAlign w:val="center"/>
          </w:tcPr>
          <w:p w14:paraId="0B02AB2E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06DAC54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78B0DD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6DC5EDA3" w14:textId="77777777" w:rsidR="00A07DCC" w:rsidRPr="00A07DCC" w:rsidRDefault="00A07DCC" w:rsidP="00A07DCC">
      <w:pPr>
        <w:shd w:val="clear" w:color="auto" w:fill="FFFFFF"/>
        <w:tabs>
          <w:tab w:val="left" w:pos="2196"/>
        </w:tabs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5D3A6C91" w14:textId="77777777" w:rsidR="00A07DCC" w:rsidRPr="00A07DCC" w:rsidRDefault="00A07DCC" w:rsidP="00A07DCC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2563D550" w14:textId="77777777" w:rsidR="00A07DCC" w:rsidRPr="00A07DCC" w:rsidRDefault="00A07DCC" w:rsidP="00A07DCC">
      <w:pPr>
        <w:shd w:val="clear" w:color="auto" w:fill="FFFFFF"/>
        <w:ind w:firstLine="0"/>
        <w:jc w:val="center"/>
        <w:rPr>
          <w:rFonts w:cs="Times New Roman"/>
          <w:sz w:val="24"/>
          <w:szCs w:val="24"/>
        </w:rPr>
      </w:pPr>
      <w:r w:rsidRPr="00A07DCC">
        <w:rPr>
          <w:rFonts w:cs="Times New Roman"/>
          <w:sz w:val="24"/>
          <w:szCs w:val="24"/>
        </w:rPr>
        <w:t>Москва 2026</w:t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FB215A" w14:textId="77777777" w:rsidR="00694FB1" w:rsidRPr="007E63EC" w:rsidRDefault="00694FB1" w:rsidP="00504312">
          <w:pPr>
            <w:pStyle w:val="a"/>
            <w:numPr>
              <w:ilvl w:val="0"/>
              <w:numId w:val="0"/>
            </w:numPr>
            <w:outlineLvl w:val="9"/>
          </w:pPr>
          <w:r w:rsidRPr="007E63EC">
            <w:t>Содержание</w:t>
          </w:r>
        </w:p>
        <w:p w14:paraId="7DDEE087" w14:textId="3A27F021" w:rsidR="004D29C0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28794952" w:history="1">
            <w:r w:rsidR="004D29C0" w:rsidRPr="008E75AC">
              <w:rPr>
                <w:rStyle w:val="af2"/>
                <w:noProof/>
              </w:rPr>
              <w:t>1 Общие сведения</w:t>
            </w:r>
            <w:r w:rsidR="004D29C0">
              <w:rPr>
                <w:noProof/>
                <w:webHidden/>
              </w:rPr>
              <w:tab/>
            </w:r>
            <w:r w:rsidR="004D29C0">
              <w:rPr>
                <w:noProof/>
                <w:webHidden/>
              </w:rPr>
              <w:fldChar w:fldCharType="begin"/>
            </w:r>
            <w:r w:rsidR="004D29C0">
              <w:rPr>
                <w:noProof/>
                <w:webHidden/>
              </w:rPr>
              <w:instrText xml:space="preserve"> PAGEREF _Toc228794952 \h </w:instrText>
            </w:r>
            <w:r w:rsidR="004D29C0">
              <w:rPr>
                <w:noProof/>
                <w:webHidden/>
              </w:rPr>
            </w:r>
            <w:r w:rsidR="004D29C0">
              <w:rPr>
                <w:noProof/>
                <w:webHidden/>
              </w:rPr>
              <w:fldChar w:fldCharType="separate"/>
            </w:r>
            <w:r w:rsidR="004D29C0">
              <w:rPr>
                <w:noProof/>
                <w:webHidden/>
              </w:rPr>
              <w:t>3</w:t>
            </w:r>
            <w:r w:rsidR="004D29C0">
              <w:rPr>
                <w:noProof/>
                <w:webHidden/>
              </w:rPr>
              <w:fldChar w:fldCharType="end"/>
            </w:r>
          </w:hyperlink>
        </w:p>
        <w:p w14:paraId="6A58878A" w14:textId="468AF124" w:rsidR="004D29C0" w:rsidRDefault="004D29C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94953" w:history="1">
            <w:r w:rsidRPr="008E75AC">
              <w:rPr>
                <w:rStyle w:val="af2"/>
                <w:noProof/>
              </w:rPr>
              <w:t>1.1 План разработки модели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4A1F5" w14:textId="6C81829C" w:rsidR="004D29C0" w:rsidRDefault="004D29C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94954" w:history="1">
            <w:r w:rsidRPr="008E75AC">
              <w:rPr>
                <w:rStyle w:val="af2"/>
                <w:noProof/>
              </w:rPr>
              <w:t>1.2 Текстовое описание информационных объектов, сущностей и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61244" w14:textId="274BF7C8" w:rsidR="004D29C0" w:rsidRDefault="004D29C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94955" w:history="1">
            <w:r w:rsidRPr="008E75AC">
              <w:rPr>
                <w:rStyle w:val="af2"/>
                <w:noProof/>
              </w:rPr>
              <w:t>1.3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8182" w14:textId="0D9DB587" w:rsidR="004D29C0" w:rsidRDefault="004D29C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94956" w:history="1">
            <w:r w:rsidRPr="008E75AC">
              <w:rPr>
                <w:rStyle w:val="af2"/>
                <w:noProof/>
              </w:rPr>
              <w:t>1.4 Запросы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4B05" w14:textId="0546A2D4" w:rsidR="004D29C0" w:rsidRDefault="004D29C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94957" w:history="1">
            <w:r w:rsidRPr="008E75AC">
              <w:rPr>
                <w:rStyle w:val="af2"/>
                <w:noProof/>
              </w:rPr>
              <w:t>2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21AB" w14:textId="7ECABCC7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74386B32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472F6E71" w14:textId="77777777" w:rsidR="00F91AF3" w:rsidRDefault="00194D51" w:rsidP="00B1498C">
      <w:pPr>
        <w:pStyle w:val="a"/>
      </w:pPr>
      <w:bookmarkStart w:id="0" w:name="_Toc228794952"/>
      <w:r w:rsidRPr="00194D51">
        <w:lastRenderedPageBreak/>
        <w:t>Общие сведения</w:t>
      </w:r>
      <w:bookmarkEnd w:id="0"/>
    </w:p>
    <w:p w14:paraId="3DFA07B0" w14:textId="738ACE5B" w:rsidR="00584D5F" w:rsidRPr="0071646B" w:rsidRDefault="00584D5F" w:rsidP="00584D5F">
      <w:r>
        <w:t xml:space="preserve">Тема: Информационная система </w:t>
      </w:r>
      <w:r w:rsidR="0071646B" w:rsidRPr="0071646B">
        <w:t>Каталог и визуализатор 3D-моделей</w:t>
      </w:r>
    </w:p>
    <w:p w14:paraId="01ACBC7F" w14:textId="37CCC0C7" w:rsidR="00B15162" w:rsidRDefault="00584D5F" w:rsidP="00584D5F">
      <w:r>
        <w:t>Цель работы: Создание модели «сущность – связь» в нотации ERD. Основу проекта информационной системы составляют функциональная модель и модель взаимосвязей сущностей системы. В процессе создания модели «сущность – связь» студенты закрепляют знания о базах данных, полученные ранее. Формируют навыки проектирования баз данных. Выполняется анализ и формирование структуры базы данных. В процессе выполнения работы необходимо решить задачу анализа модели потоков данных в нотации DFD и формирования ER-диаграммы. Вариант индивидуального задания определяет предметную область для разработки проекта базы данных некоторой информационной системы.</w:t>
      </w:r>
    </w:p>
    <w:p w14:paraId="10FE16DA" w14:textId="266FB0F3" w:rsidR="00584D5F" w:rsidRDefault="00584D5F" w:rsidP="00584D5F">
      <w:pPr>
        <w:pStyle w:val="2"/>
      </w:pPr>
      <w:bookmarkStart w:id="1" w:name="_Toc228794953"/>
      <w:r w:rsidRPr="00584D5F">
        <w:t>План разработки модели БД</w:t>
      </w:r>
      <w:bookmarkEnd w:id="1"/>
    </w:p>
    <w:p w14:paraId="558D4D3D" w14:textId="48FF5EAC" w:rsidR="00584D5F" w:rsidRDefault="00584D5F" w:rsidP="00584D5F">
      <w:r w:rsidRPr="00584D5F">
        <w:t>База данных разрабатывается как составная часть информационной системы хранения и визуализации 3D-моделей и включает этапы, представленные в Таблице 1.</w:t>
      </w:r>
    </w:p>
    <w:p w14:paraId="405A2F11" w14:textId="09D677EE" w:rsidR="00584D5F" w:rsidRDefault="00584D5F" w:rsidP="00584D5F">
      <w:pPr>
        <w:pStyle w:val="af3"/>
      </w:pPr>
      <w:r w:rsidRPr="00584D5F">
        <w:t xml:space="preserve">Таблица 1 </w:t>
      </w:r>
      <w:r>
        <w:t>–</w:t>
      </w:r>
      <w:r w:rsidRPr="00584D5F">
        <w:t xml:space="preserve"> План разработки модели БД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45"/>
        <w:gridCol w:w="4331"/>
        <w:gridCol w:w="4247"/>
      </w:tblGrid>
      <w:tr w:rsidR="00584D5F" w:rsidRPr="00584D5F" w14:paraId="3E42B49A" w14:textId="77777777" w:rsidTr="00584D5F">
        <w:tc>
          <w:tcPr>
            <w:tcW w:w="0" w:type="auto"/>
            <w:hideMark/>
          </w:tcPr>
          <w:p w14:paraId="6B6F1C6B" w14:textId="77777777" w:rsidR="00584D5F" w:rsidRPr="00584D5F" w:rsidRDefault="00584D5F" w:rsidP="00584D5F">
            <w:pPr>
              <w:pStyle w:val="af7"/>
            </w:pPr>
            <w:r w:rsidRPr="00584D5F">
              <w:t>№</w:t>
            </w:r>
          </w:p>
        </w:tc>
        <w:tc>
          <w:tcPr>
            <w:tcW w:w="0" w:type="auto"/>
            <w:hideMark/>
          </w:tcPr>
          <w:p w14:paraId="20A2372C" w14:textId="77777777" w:rsidR="00584D5F" w:rsidRPr="00584D5F" w:rsidRDefault="00584D5F" w:rsidP="00584D5F">
            <w:pPr>
              <w:pStyle w:val="af7"/>
            </w:pPr>
            <w:r w:rsidRPr="00584D5F">
              <w:t>Этап</w:t>
            </w:r>
          </w:p>
        </w:tc>
        <w:tc>
          <w:tcPr>
            <w:tcW w:w="0" w:type="auto"/>
            <w:hideMark/>
          </w:tcPr>
          <w:p w14:paraId="0A2B6808" w14:textId="77777777" w:rsidR="00584D5F" w:rsidRPr="00584D5F" w:rsidRDefault="00584D5F" w:rsidP="00584D5F">
            <w:pPr>
              <w:pStyle w:val="af7"/>
            </w:pPr>
            <w:r w:rsidRPr="00584D5F">
              <w:t>Результат</w:t>
            </w:r>
          </w:p>
        </w:tc>
      </w:tr>
      <w:tr w:rsidR="00584D5F" w:rsidRPr="00584D5F" w14:paraId="1C53EE56" w14:textId="77777777" w:rsidTr="00584D5F">
        <w:tc>
          <w:tcPr>
            <w:tcW w:w="0" w:type="auto"/>
            <w:hideMark/>
          </w:tcPr>
          <w:p w14:paraId="20174C8B" w14:textId="77777777" w:rsidR="00584D5F" w:rsidRPr="00584D5F" w:rsidRDefault="00584D5F" w:rsidP="00584D5F">
            <w:pPr>
              <w:pStyle w:val="af7"/>
            </w:pPr>
            <w:r w:rsidRPr="00584D5F">
              <w:t>1</w:t>
            </w:r>
          </w:p>
        </w:tc>
        <w:tc>
          <w:tcPr>
            <w:tcW w:w="0" w:type="auto"/>
            <w:hideMark/>
          </w:tcPr>
          <w:p w14:paraId="38E026BF" w14:textId="77777777" w:rsidR="00584D5F" w:rsidRPr="00584D5F" w:rsidRDefault="00584D5F" w:rsidP="00584D5F">
            <w:pPr>
              <w:pStyle w:val="af7"/>
            </w:pPr>
            <w:r w:rsidRPr="00584D5F">
              <w:t>Анализ предметной области</w:t>
            </w:r>
          </w:p>
        </w:tc>
        <w:tc>
          <w:tcPr>
            <w:tcW w:w="0" w:type="auto"/>
            <w:hideMark/>
          </w:tcPr>
          <w:p w14:paraId="0A3B3459" w14:textId="77777777" w:rsidR="00584D5F" w:rsidRPr="00584D5F" w:rsidRDefault="00584D5F" w:rsidP="00584D5F">
            <w:pPr>
              <w:pStyle w:val="af7"/>
            </w:pPr>
            <w:r w:rsidRPr="00584D5F">
              <w:t>Список сущностей</w:t>
            </w:r>
          </w:p>
        </w:tc>
      </w:tr>
      <w:tr w:rsidR="00584D5F" w:rsidRPr="00584D5F" w14:paraId="3D4DA147" w14:textId="77777777" w:rsidTr="00584D5F">
        <w:tc>
          <w:tcPr>
            <w:tcW w:w="0" w:type="auto"/>
            <w:hideMark/>
          </w:tcPr>
          <w:p w14:paraId="5AEB0EF7" w14:textId="77777777" w:rsidR="00584D5F" w:rsidRPr="00584D5F" w:rsidRDefault="00584D5F" w:rsidP="00584D5F">
            <w:pPr>
              <w:pStyle w:val="af7"/>
            </w:pPr>
            <w:r w:rsidRPr="00584D5F">
              <w:t>2</w:t>
            </w:r>
          </w:p>
        </w:tc>
        <w:tc>
          <w:tcPr>
            <w:tcW w:w="0" w:type="auto"/>
            <w:hideMark/>
          </w:tcPr>
          <w:p w14:paraId="06A9FCA4" w14:textId="77777777" w:rsidR="00584D5F" w:rsidRPr="00584D5F" w:rsidRDefault="00584D5F" w:rsidP="00584D5F">
            <w:pPr>
              <w:pStyle w:val="af7"/>
            </w:pPr>
            <w:r w:rsidRPr="00584D5F">
              <w:t>Определение атрибутов сущностей</w:t>
            </w:r>
          </w:p>
        </w:tc>
        <w:tc>
          <w:tcPr>
            <w:tcW w:w="0" w:type="auto"/>
            <w:hideMark/>
          </w:tcPr>
          <w:p w14:paraId="424DCA10" w14:textId="77777777" w:rsidR="00584D5F" w:rsidRPr="00584D5F" w:rsidRDefault="00584D5F" w:rsidP="00584D5F">
            <w:pPr>
              <w:pStyle w:val="af7"/>
            </w:pPr>
            <w:r w:rsidRPr="00584D5F">
              <w:t>Перечень атрибутов, первичные ключи</w:t>
            </w:r>
          </w:p>
        </w:tc>
      </w:tr>
      <w:tr w:rsidR="00584D5F" w:rsidRPr="00584D5F" w14:paraId="77FB4444" w14:textId="77777777" w:rsidTr="00584D5F">
        <w:tc>
          <w:tcPr>
            <w:tcW w:w="0" w:type="auto"/>
            <w:hideMark/>
          </w:tcPr>
          <w:p w14:paraId="6630F5FC" w14:textId="77777777" w:rsidR="00584D5F" w:rsidRPr="00584D5F" w:rsidRDefault="00584D5F" w:rsidP="00584D5F">
            <w:pPr>
              <w:pStyle w:val="af7"/>
            </w:pPr>
            <w:r w:rsidRPr="00584D5F">
              <w:t>3</w:t>
            </w:r>
          </w:p>
        </w:tc>
        <w:tc>
          <w:tcPr>
            <w:tcW w:w="0" w:type="auto"/>
            <w:hideMark/>
          </w:tcPr>
          <w:p w14:paraId="7F59B28A" w14:textId="77777777" w:rsidR="00584D5F" w:rsidRPr="00584D5F" w:rsidRDefault="00584D5F" w:rsidP="00584D5F">
            <w:pPr>
              <w:pStyle w:val="af7"/>
            </w:pPr>
            <w:r w:rsidRPr="00584D5F">
              <w:t>Определение связей между сущностями</w:t>
            </w:r>
          </w:p>
        </w:tc>
        <w:tc>
          <w:tcPr>
            <w:tcW w:w="0" w:type="auto"/>
            <w:hideMark/>
          </w:tcPr>
          <w:p w14:paraId="2F234AD9" w14:textId="77777777" w:rsidR="00584D5F" w:rsidRPr="00584D5F" w:rsidRDefault="00584D5F" w:rsidP="00584D5F">
            <w:pPr>
              <w:pStyle w:val="af7"/>
            </w:pPr>
            <w:r w:rsidRPr="00584D5F">
              <w:t>Типы связей (1:1, 1:N, M:N)</w:t>
            </w:r>
          </w:p>
        </w:tc>
      </w:tr>
      <w:tr w:rsidR="00584D5F" w:rsidRPr="00584D5F" w14:paraId="51B1647C" w14:textId="77777777" w:rsidTr="00584D5F">
        <w:tc>
          <w:tcPr>
            <w:tcW w:w="0" w:type="auto"/>
            <w:hideMark/>
          </w:tcPr>
          <w:p w14:paraId="7D76D1F2" w14:textId="77777777" w:rsidR="00584D5F" w:rsidRPr="00584D5F" w:rsidRDefault="00584D5F" w:rsidP="00584D5F">
            <w:pPr>
              <w:pStyle w:val="af7"/>
            </w:pPr>
            <w:r w:rsidRPr="00584D5F">
              <w:t>4</w:t>
            </w:r>
          </w:p>
        </w:tc>
        <w:tc>
          <w:tcPr>
            <w:tcW w:w="0" w:type="auto"/>
            <w:hideMark/>
          </w:tcPr>
          <w:p w14:paraId="52612AD2" w14:textId="77777777" w:rsidR="00584D5F" w:rsidRPr="00584D5F" w:rsidRDefault="00584D5F" w:rsidP="00584D5F">
            <w:pPr>
              <w:pStyle w:val="af7"/>
            </w:pPr>
            <w:r w:rsidRPr="00584D5F">
              <w:t>Построение ER-диаграммы</w:t>
            </w:r>
          </w:p>
        </w:tc>
        <w:tc>
          <w:tcPr>
            <w:tcW w:w="0" w:type="auto"/>
            <w:hideMark/>
          </w:tcPr>
          <w:p w14:paraId="74B4A881" w14:textId="77777777" w:rsidR="00584D5F" w:rsidRPr="00584D5F" w:rsidRDefault="00584D5F" w:rsidP="00584D5F">
            <w:pPr>
              <w:pStyle w:val="af7"/>
            </w:pPr>
            <w:r w:rsidRPr="00584D5F">
              <w:t>Визуальная модель</w:t>
            </w:r>
          </w:p>
        </w:tc>
      </w:tr>
      <w:tr w:rsidR="00584D5F" w:rsidRPr="00584D5F" w14:paraId="07FF0A84" w14:textId="77777777" w:rsidTr="00584D5F">
        <w:tc>
          <w:tcPr>
            <w:tcW w:w="0" w:type="auto"/>
            <w:hideMark/>
          </w:tcPr>
          <w:p w14:paraId="1D68BA32" w14:textId="77777777" w:rsidR="00584D5F" w:rsidRPr="00584D5F" w:rsidRDefault="00584D5F" w:rsidP="00584D5F">
            <w:pPr>
              <w:pStyle w:val="af7"/>
            </w:pPr>
            <w:r w:rsidRPr="00584D5F">
              <w:t>5</w:t>
            </w:r>
          </w:p>
        </w:tc>
        <w:tc>
          <w:tcPr>
            <w:tcW w:w="0" w:type="auto"/>
            <w:hideMark/>
          </w:tcPr>
          <w:p w14:paraId="55BBDF23" w14:textId="77777777" w:rsidR="00584D5F" w:rsidRPr="00584D5F" w:rsidRDefault="00584D5F" w:rsidP="00584D5F">
            <w:pPr>
              <w:pStyle w:val="af7"/>
            </w:pPr>
            <w:r w:rsidRPr="00584D5F">
              <w:t>Проверка SQL-запросами</w:t>
            </w:r>
          </w:p>
        </w:tc>
        <w:tc>
          <w:tcPr>
            <w:tcW w:w="0" w:type="auto"/>
            <w:hideMark/>
          </w:tcPr>
          <w:p w14:paraId="236C2CCA" w14:textId="77777777" w:rsidR="00584D5F" w:rsidRPr="00584D5F" w:rsidRDefault="00584D5F" w:rsidP="00584D5F">
            <w:pPr>
              <w:pStyle w:val="af7"/>
            </w:pPr>
            <w:r w:rsidRPr="00584D5F">
              <w:t>Типовые запросы</w:t>
            </w:r>
          </w:p>
        </w:tc>
      </w:tr>
      <w:tr w:rsidR="00584D5F" w:rsidRPr="00584D5F" w14:paraId="6111DBF2" w14:textId="77777777" w:rsidTr="00584D5F">
        <w:tc>
          <w:tcPr>
            <w:tcW w:w="0" w:type="auto"/>
            <w:hideMark/>
          </w:tcPr>
          <w:p w14:paraId="5E432838" w14:textId="77777777" w:rsidR="00584D5F" w:rsidRPr="00584D5F" w:rsidRDefault="00584D5F" w:rsidP="00584D5F">
            <w:pPr>
              <w:pStyle w:val="af7"/>
            </w:pPr>
            <w:r w:rsidRPr="00584D5F">
              <w:t>6</w:t>
            </w:r>
          </w:p>
        </w:tc>
        <w:tc>
          <w:tcPr>
            <w:tcW w:w="0" w:type="auto"/>
            <w:hideMark/>
          </w:tcPr>
          <w:p w14:paraId="516AC402" w14:textId="77777777" w:rsidR="00584D5F" w:rsidRPr="00584D5F" w:rsidRDefault="00584D5F" w:rsidP="00584D5F">
            <w:pPr>
              <w:pStyle w:val="af7"/>
            </w:pPr>
            <w:r w:rsidRPr="00584D5F">
              <w:t>Оформление отчёта</w:t>
            </w:r>
          </w:p>
        </w:tc>
        <w:tc>
          <w:tcPr>
            <w:tcW w:w="0" w:type="auto"/>
            <w:hideMark/>
          </w:tcPr>
          <w:p w14:paraId="07EE6E80" w14:textId="77777777" w:rsidR="00584D5F" w:rsidRPr="00584D5F" w:rsidRDefault="00584D5F" w:rsidP="00584D5F">
            <w:pPr>
              <w:pStyle w:val="af7"/>
            </w:pPr>
            <w:r w:rsidRPr="00584D5F">
              <w:t>Документ</w:t>
            </w:r>
          </w:p>
        </w:tc>
      </w:tr>
    </w:tbl>
    <w:p w14:paraId="3856AB77" w14:textId="6FFCD569" w:rsidR="0071646B" w:rsidRDefault="0071646B" w:rsidP="00584D5F">
      <w:pPr>
        <w:pStyle w:val="2"/>
        <w:rPr>
          <w:lang w:val="en-US"/>
        </w:rPr>
      </w:pPr>
      <w:bookmarkStart w:id="2" w:name="_Toc228794954"/>
      <w:r w:rsidRPr="00584D5F">
        <w:t>Анализ предметной области</w:t>
      </w:r>
    </w:p>
    <w:p w14:paraId="5412B7AE" w14:textId="2F79E41B" w:rsidR="0071646B" w:rsidRDefault="0071646B" w:rsidP="0071646B">
      <w:r>
        <w:t>Далее будет представлено описание базы данных серверной части информационной системы.</w:t>
      </w:r>
    </w:p>
    <w:p w14:paraId="689ABA22" w14:textId="0038A97B" w:rsidR="0071646B" w:rsidRPr="0071646B" w:rsidRDefault="0071646B" w:rsidP="0071646B">
      <w:r w:rsidRPr="0071646B">
        <w:t>На начальном этапе явно выделим две ключевые сущности</w:t>
      </w:r>
      <w:r w:rsidRPr="0071646B">
        <w:t xml:space="preserve">: </w:t>
      </w:r>
      <w:r>
        <w:t>Пользователь и 3</w:t>
      </w:r>
      <w:r>
        <w:rPr>
          <w:lang w:val="en-US"/>
        </w:rPr>
        <w:t>D</w:t>
      </w:r>
      <w:r w:rsidRPr="0071646B">
        <w:t xml:space="preserve"> </w:t>
      </w:r>
      <w:r>
        <w:t>модель. Пользователь может быть автором множеству 3</w:t>
      </w:r>
      <w:r>
        <w:rPr>
          <w:lang w:val="en-US"/>
        </w:rPr>
        <w:t>D</w:t>
      </w:r>
      <w:r w:rsidRPr="0071646B">
        <w:t xml:space="preserve"> </w:t>
      </w:r>
      <w:r>
        <w:t>моделей (1:</w:t>
      </w:r>
      <w:r>
        <w:rPr>
          <w:lang w:val="en-US"/>
        </w:rPr>
        <w:t>N</w:t>
      </w:r>
      <w:r>
        <w:t>)</w:t>
      </w:r>
      <w:r w:rsidRPr="0071646B">
        <w:t xml:space="preserve">. </w:t>
      </w:r>
      <w:r>
        <w:lastRenderedPageBreak/>
        <w:t>Пользователь может назначить права другим пользователям на свою 3</w:t>
      </w:r>
      <w:r>
        <w:rPr>
          <w:lang w:val="en-US"/>
        </w:rPr>
        <w:t>D</w:t>
      </w:r>
      <w:r w:rsidRPr="0071646B">
        <w:t xml:space="preserve"> </w:t>
      </w:r>
      <w:r>
        <w:t>модел</w:t>
      </w:r>
      <w:r>
        <w:t xml:space="preserve">ь. Каждое изменение </w:t>
      </w:r>
      <w:r w:rsidR="00063A39">
        <w:t>3</w:t>
      </w:r>
      <w:r w:rsidR="00063A39">
        <w:rPr>
          <w:lang w:val="en-US"/>
        </w:rPr>
        <w:t xml:space="preserve">D </w:t>
      </w:r>
      <w:r w:rsidR="00063A39">
        <w:t xml:space="preserve">модели </w:t>
      </w:r>
      <w:r>
        <w:t>записывается</w:t>
      </w:r>
      <w:r w:rsidR="00063A39">
        <w:t xml:space="preserve"> в базу данных.</w:t>
      </w:r>
    </w:p>
    <w:p w14:paraId="5B79F9A7" w14:textId="4E268F5C" w:rsidR="00584D5F" w:rsidRDefault="00584D5F" w:rsidP="00584D5F">
      <w:pPr>
        <w:pStyle w:val="2"/>
      </w:pPr>
      <w:r w:rsidRPr="00584D5F">
        <w:t>Текстовое описание информационных объектов, сущностей и связей</w:t>
      </w:r>
      <w:bookmarkEnd w:id="2"/>
    </w:p>
    <w:p w14:paraId="03CBB917" w14:textId="31264C3A" w:rsidR="00584D5F" w:rsidRDefault="00584D5F" w:rsidP="00584D5F">
      <w:r w:rsidRPr="00584D5F">
        <w:t>В результате анализа схемы БД были выделены сущности, представленные в Таблице 2.</w:t>
      </w:r>
    </w:p>
    <w:p w14:paraId="4392C95F" w14:textId="036A0E5F" w:rsidR="00584D5F" w:rsidRPr="00584D5F" w:rsidRDefault="00584D5F" w:rsidP="00584D5F">
      <w:pPr>
        <w:pStyle w:val="af3"/>
      </w:pPr>
      <w:r w:rsidRPr="00584D5F">
        <w:t xml:space="preserve">Таблица 2 </w:t>
      </w:r>
      <w:r>
        <w:t>–</w:t>
      </w:r>
      <w:r w:rsidRPr="00584D5F">
        <w:t xml:space="preserve"> Описание сущностей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53"/>
        <w:gridCol w:w="7575"/>
      </w:tblGrid>
      <w:tr w:rsidR="00584D5F" w:rsidRPr="00584D5F" w14:paraId="33472242" w14:textId="77777777" w:rsidTr="00584D5F">
        <w:tc>
          <w:tcPr>
            <w:tcW w:w="0" w:type="auto"/>
            <w:hideMark/>
          </w:tcPr>
          <w:p w14:paraId="5CA8AABD" w14:textId="77777777" w:rsidR="00584D5F" w:rsidRPr="00584D5F" w:rsidRDefault="00584D5F" w:rsidP="00584D5F">
            <w:pPr>
              <w:pStyle w:val="af7"/>
            </w:pPr>
            <w:r w:rsidRPr="00584D5F">
              <w:t>Сущность</w:t>
            </w:r>
          </w:p>
        </w:tc>
        <w:tc>
          <w:tcPr>
            <w:tcW w:w="0" w:type="auto"/>
            <w:hideMark/>
          </w:tcPr>
          <w:p w14:paraId="4DAAFA0A" w14:textId="77777777" w:rsidR="00584D5F" w:rsidRPr="00584D5F" w:rsidRDefault="00584D5F" w:rsidP="00584D5F">
            <w:pPr>
              <w:pStyle w:val="af7"/>
            </w:pPr>
            <w:r w:rsidRPr="00584D5F">
              <w:t>Описание</w:t>
            </w:r>
          </w:p>
        </w:tc>
      </w:tr>
      <w:tr w:rsidR="00584D5F" w:rsidRPr="00584D5F" w14:paraId="5B981406" w14:textId="77777777" w:rsidTr="00584D5F">
        <w:tc>
          <w:tcPr>
            <w:tcW w:w="0" w:type="auto"/>
            <w:hideMark/>
          </w:tcPr>
          <w:p w14:paraId="4AFA0289" w14:textId="77777777" w:rsidR="00584D5F" w:rsidRPr="00584D5F" w:rsidRDefault="00584D5F" w:rsidP="00584D5F">
            <w:pPr>
              <w:pStyle w:val="af7"/>
            </w:pPr>
            <w:r w:rsidRPr="00584D5F">
              <w:t>Пользователь</w:t>
            </w:r>
          </w:p>
        </w:tc>
        <w:tc>
          <w:tcPr>
            <w:tcW w:w="0" w:type="auto"/>
            <w:hideMark/>
          </w:tcPr>
          <w:p w14:paraId="74402353" w14:textId="77777777" w:rsidR="00584D5F" w:rsidRPr="00584D5F" w:rsidRDefault="00584D5F" w:rsidP="00584D5F">
            <w:pPr>
              <w:pStyle w:val="af7"/>
            </w:pPr>
            <w:r w:rsidRPr="00584D5F">
              <w:t>Лицо, взаимодействующее с системой: просматривает, загружает и управляет 3D-моделями</w:t>
            </w:r>
          </w:p>
        </w:tc>
      </w:tr>
      <w:tr w:rsidR="00584D5F" w:rsidRPr="00584D5F" w14:paraId="4E43ADF4" w14:textId="77777777" w:rsidTr="00584D5F">
        <w:tc>
          <w:tcPr>
            <w:tcW w:w="0" w:type="auto"/>
            <w:hideMark/>
          </w:tcPr>
          <w:p w14:paraId="7445012B" w14:textId="77777777" w:rsidR="00584D5F" w:rsidRPr="00584D5F" w:rsidRDefault="00584D5F" w:rsidP="00584D5F">
            <w:pPr>
              <w:pStyle w:val="af7"/>
            </w:pPr>
            <w:r w:rsidRPr="00584D5F">
              <w:t>Роль</w:t>
            </w:r>
          </w:p>
        </w:tc>
        <w:tc>
          <w:tcPr>
            <w:tcW w:w="0" w:type="auto"/>
            <w:hideMark/>
          </w:tcPr>
          <w:p w14:paraId="164ACA68" w14:textId="77777777" w:rsidR="00584D5F" w:rsidRPr="00584D5F" w:rsidRDefault="00584D5F" w:rsidP="00584D5F">
            <w:pPr>
              <w:pStyle w:val="af7"/>
            </w:pPr>
            <w:r w:rsidRPr="00584D5F">
              <w:t>Набор прав и уровня доступа пользователя в системе</w:t>
            </w:r>
          </w:p>
        </w:tc>
      </w:tr>
      <w:tr w:rsidR="00584D5F" w:rsidRPr="00584D5F" w14:paraId="716C6B30" w14:textId="77777777" w:rsidTr="00584D5F">
        <w:tc>
          <w:tcPr>
            <w:tcW w:w="0" w:type="auto"/>
            <w:hideMark/>
          </w:tcPr>
          <w:p w14:paraId="15754FFF" w14:textId="77777777" w:rsidR="00584D5F" w:rsidRPr="00584D5F" w:rsidRDefault="00584D5F" w:rsidP="00584D5F">
            <w:pPr>
              <w:pStyle w:val="af7"/>
            </w:pPr>
            <w:r w:rsidRPr="00584D5F">
              <w:t>3D-модель</w:t>
            </w:r>
          </w:p>
        </w:tc>
        <w:tc>
          <w:tcPr>
            <w:tcW w:w="0" w:type="auto"/>
            <w:hideMark/>
          </w:tcPr>
          <w:p w14:paraId="508AA1C2" w14:textId="77777777" w:rsidR="00584D5F" w:rsidRPr="00584D5F" w:rsidRDefault="00584D5F" w:rsidP="00584D5F">
            <w:pPr>
              <w:pStyle w:val="af7"/>
            </w:pPr>
            <w:r w:rsidRPr="00584D5F">
              <w:t>Основной объект хранения и визуализации в системе</w:t>
            </w:r>
          </w:p>
        </w:tc>
      </w:tr>
      <w:tr w:rsidR="00584D5F" w:rsidRPr="00584D5F" w14:paraId="2BCC4720" w14:textId="77777777" w:rsidTr="00584D5F">
        <w:tc>
          <w:tcPr>
            <w:tcW w:w="0" w:type="auto"/>
            <w:hideMark/>
          </w:tcPr>
          <w:p w14:paraId="6758F6DD" w14:textId="77777777" w:rsidR="00584D5F" w:rsidRPr="00584D5F" w:rsidRDefault="00584D5F" w:rsidP="00584D5F">
            <w:pPr>
              <w:pStyle w:val="af7"/>
            </w:pPr>
            <w:r w:rsidRPr="00584D5F">
              <w:t>Разрешение</w:t>
            </w:r>
          </w:p>
        </w:tc>
        <w:tc>
          <w:tcPr>
            <w:tcW w:w="0" w:type="auto"/>
            <w:hideMark/>
          </w:tcPr>
          <w:p w14:paraId="5B0361D0" w14:textId="77777777" w:rsidR="00584D5F" w:rsidRPr="00584D5F" w:rsidRDefault="00584D5F" w:rsidP="00584D5F">
            <w:pPr>
              <w:pStyle w:val="af7"/>
            </w:pPr>
            <w:r w:rsidRPr="00584D5F">
              <w:t>Сведения о доступе пользователя к конкретной 3D-модели, включая права чтения, записи и удаления</w:t>
            </w:r>
          </w:p>
        </w:tc>
      </w:tr>
      <w:tr w:rsidR="00584D5F" w:rsidRPr="00584D5F" w14:paraId="23B7BC63" w14:textId="77777777" w:rsidTr="00584D5F">
        <w:tc>
          <w:tcPr>
            <w:tcW w:w="0" w:type="auto"/>
            <w:hideMark/>
          </w:tcPr>
          <w:p w14:paraId="56D152F1" w14:textId="77777777" w:rsidR="00584D5F" w:rsidRPr="00584D5F" w:rsidRDefault="00584D5F" w:rsidP="00584D5F">
            <w:pPr>
              <w:pStyle w:val="af7"/>
            </w:pPr>
            <w:r w:rsidRPr="00584D5F">
              <w:t>История изменений</w:t>
            </w:r>
          </w:p>
        </w:tc>
        <w:tc>
          <w:tcPr>
            <w:tcW w:w="0" w:type="auto"/>
            <w:hideMark/>
          </w:tcPr>
          <w:p w14:paraId="3767C9DC" w14:textId="77777777" w:rsidR="00584D5F" w:rsidRPr="00584D5F" w:rsidRDefault="00584D5F" w:rsidP="00584D5F">
            <w:pPr>
              <w:pStyle w:val="af7"/>
            </w:pPr>
            <w:r w:rsidRPr="00584D5F">
              <w:t>Записи о действиях, выполненных с 3D-моделью</w:t>
            </w:r>
          </w:p>
        </w:tc>
      </w:tr>
      <w:tr w:rsidR="00584D5F" w:rsidRPr="00584D5F" w14:paraId="46577E09" w14:textId="77777777" w:rsidTr="00584D5F">
        <w:tc>
          <w:tcPr>
            <w:tcW w:w="0" w:type="auto"/>
            <w:hideMark/>
          </w:tcPr>
          <w:p w14:paraId="5AC2F608" w14:textId="77777777" w:rsidR="00584D5F" w:rsidRPr="00584D5F" w:rsidRDefault="00584D5F" w:rsidP="00584D5F">
            <w:pPr>
              <w:pStyle w:val="af7"/>
            </w:pPr>
            <w:r w:rsidRPr="00584D5F">
              <w:t>Тип изменения</w:t>
            </w:r>
          </w:p>
        </w:tc>
        <w:tc>
          <w:tcPr>
            <w:tcW w:w="0" w:type="auto"/>
            <w:hideMark/>
          </w:tcPr>
          <w:p w14:paraId="04658978" w14:textId="77777777" w:rsidR="00584D5F" w:rsidRPr="00584D5F" w:rsidRDefault="00584D5F" w:rsidP="00584D5F">
            <w:pPr>
              <w:pStyle w:val="af7"/>
            </w:pPr>
            <w:r w:rsidRPr="00584D5F">
              <w:t>Классификация изменения, зафиксированного в истории</w:t>
            </w:r>
          </w:p>
        </w:tc>
      </w:tr>
      <w:tr w:rsidR="00584D5F" w:rsidRPr="00584D5F" w14:paraId="420C3AEB" w14:textId="77777777" w:rsidTr="00584D5F">
        <w:tc>
          <w:tcPr>
            <w:tcW w:w="0" w:type="auto"/>
            <w:hideMark/>
          </w:tcPr>
          <w:p w14:paraId="258AF703" w14:textId="77777777" w:rsidR="00584D5F" w:rsidRPr="00584D5F" w:rsidRDefault="00584D5F" w:rsidP="00584D5F">
            <w:pPr>
              <w:pStyle w:val="af7"/>
            </w:pPr>
            <w:r w:rsidRPr="00584D5F">
              <w:t>Метаданные модели</w:t>
            </w:r>
          </w:p>
        </w:tc>
        <w:tc>
          <w:tcPr>
            <w:tcW w:w="0" w:type="auto"/>
            <w:hideMark/>
          </w:tcPr>
          <w:p w14:paraId="5F32FC77" w14:textId="77777777" w:rsidR="00584D5F" w:rsidRPr="00584D5F" w:rsidRDefault="00584D5F" w:rsidP="00584D5F">
            <w:pPr>
              <w:pStyle w:val="af7"/>
            </w:pPr>
            <w:r w:rsidRPr="00584D5F">
              <w:t>Описание и служебные сведения о 3D-модели</w:t>
            </w:r>
          </w:p>
        </w:tc>
      </w:tr>
    </w:tbl>
    <w:p w14:paraId="6F79DAAC" w14:textId="77777777" w:rsidR="00584D5F" w:rsidRDefault="00584D5F" w:rsidP="00584D5F">
      <w:r>
        <w:t>Связи между сущностями представлены в Таблице 3.</w:t>
      </w:r>
    </w:p>
    <w:p w14:paraId="2C6CD087" w14:textId="70D52B55" w:rsidR="00584D5F" w:rsidRDefault="00584D5F" w:rsidP="00584D5F">
      <w:pPr>
        <w:pStyle w:val="af3"/>
      </w:pPr>
      <w:r w:rsidRPr="00584D5F">
        <w:t>Таблица 3 – Связи между сущностями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20"/>
        <w:gridCol w:w="670"/>
        <w:gridCol w:w="6338"/>
      </w:tblGrid>
      <w:tr w:rsidR="00BB6F7E" w:rsidRPr="00BB6F7E" w14:paraId="5A507C35" w14:textId="77777777" w:rsidTr="00BB6F7E">
        <w:tc>
          <w:tcPr>
            <w:tcW w:w="0" w:type="auto"/>
            <w:hideMark/>
          </w:tcPr>
          <w:p w14:paraId="46F25AC4" w14:textId="77777777" w:rsidR="00BB6F7E" w:rsidRPr="00BB6F7E" w:rsidRDefault="00BB6F7E" w:rsidP="00BB6F7E">
            <w:pPr>
              <w:pStyle w:val="af7"/>
            </w:pPr>
            <w:r w:rsidRPr="00BB6F7E">
              <w:t>Связь</w:t>
            </w:r>
          </w:p>
        </w:tc>
        <w:tc>
          <w:tcPr>
            <w:tcW w:w="0" w:type="auto"/>
            <w:hideMark/>
          </w:tcPr>
          <w:p w14:paraId="5A90DE3A" w14:textId="77777777" w:rsidR="00BB6F7E" w:rsidRPr="00BB6F7E" w:rsidRDefault="00BB6F7E" w:rsidP="00BB6F7E">
            <w:pPr>
              <w:pStyle w:val="af7"/>
            </w:pPr>
            <w:r w:rsidRPr="00BB6F7E">
              <w:t>Тип</w:t>
            </w:r>
          </w:p>
        </w:tc>
        <w:tc>
          <w:tcPr>
            <w:tcW w:w="0" w:type="auto"/>
            <w:hideMark/>
          </w:tcPr>
          <w:p w14:paraId="02AA4CC9" w14:textId="77777777" w:rsidR="00BB6F7E" w:rsidRPr="00BB6F7E" w:rsidRDefault="00BB6F7E" w:rsidP="00BB6F7E">
            <w:pPr>
              <w:pStyle w:val="af7"/>
            </w:pPr>
            <w:r w:rsidRPr="00BB6F7E">
              <w:t>Пояснение</w:t>
            </w:r>
          </w:p>
        </w:tc>
      </w:tr>
      <w:tr w:rsidR="00BB6F7E" w:rsidRPr="00BB6F7E" w14:paraId="2B3E8E58" w14:textId="77777777" w:rsidTr="00BB6F7E">
        <w:tc>
          <w:tcPr>
            <w:tcW w:w="0" w:type="auto"/>
            <w:hideMark/>
          </w:tcPr>
          <w:p w14:paraId="5CB9D825" w14:textId="77777777" w:rsidR="00BB6F7E" w:rsidRPr="00BB6F7E" w:rsidRDefault="00BB6F7E" w:rsidP="00BB6F7E">
            <w:pPr>
              <w:pStyle w:val="af7"/>
            </w:pPr>
            <w:r w:rsidRPr="00BB6F7E">
              <w:t>Роль – Пользователь</w:t>
            </w:r>
          </w:p>
        </w:tc>
        <w:tc>
          <w:tcPr>
            <w:tcW w:w="0" w:type="auto"/>
            <w:hideMark/>
          </w:tcPr>
          <w:p w14:paraId="60A5DA95" w14:textId="77777777" w:rsidR="00BB6F7E" w:rsidRPr="00BB6F7E" w:rsidRDefault="00BB6F7E" w:rsidP="00BB6F7E">
            <w:pPr>
              <w:pStyle w:val="af7"/>
            </w:pPr>
            <w:r w:rsidRPr="00BB6F7E">
              <w:t>1:N</w:t>
            </w:r>
          </w:p>
        </w:tc>
        <w:tc>
          <w:tcPr>
            <w:tcW w:w="0" w:type="auto"/>
            <w:hideMark/>
          </w:tcPr>
          <w:p w14:paraId="55BF697C" w14:textId="77777777" w:rsidR="00BB6F7E" w:rsidRPr="00BB6F7E" w:rsidRDefault="00BB6F7E" w:rsidP="00BB6F7E">
            <w:pPr>
              <w:pStyle w:val="af7"/>
            </w:pPr>
            <w:r w:rsidRPr="00BB6F7E">
              <w:t>Одна роль может быть назначена многим пользователям, один пользователь имеет одну роль</w:t>
            </w:r>
          </w:p>
        </w:tc>
      </w:tr>
      <w:tr w:rsidR="00BB6F7E" w:rsidRPr="00BB6F7E" w14:paraId="674D1EB7" w14:textId="77777777" w:rsidTr="00BB6F7E">
        <w:tc>
          <w:tcPr>
            <w:tcW w:w="0" w:type="auto"/>
            <w:hideMark/>
          </w:tcPr>
          <w:p w14:paraId="19E786B6" w14:textId="77777777" w:rsidR="00BB6F7E" w:rsidRPr="00BB6F7E" w:rsidRDefault="00BB6F7E" w:rsidP="00BB6F7E">
            <w:pPr>
              <w:pStyle w:val="af7"/>
            </w:pPr>
            <w:r w:rsidRPr="00BB6F7E">
              <w:t>Пользователь – Разрешение</w:t>
            </w:r>
          </w:p>
        </w:tc>
        <w:tc>
          <w:tcPr>
            <w:tcW w:w="0" w:type="auto"/>
            <w:hideMark/>
          </w:tcPr>
          <w:p w14:paraId="6227A532" w14:textId="77777777" w:rsidR="00BB6F7E" w:rsidRPr="00BB6F7E" w:rsidRDefault="00BB6F7E" w:rsidP="00BB6F7E">
            <w:pPr>
              <w:pStyle w:val="af7"/>
            </w:pPr>
            <w:r w:rsidRPr="00BB6F7E">
              <w:t>1:N</w:t>
            </w:r>
          </w:p>
        </w:tc>
        <w:tc>
          <w:tcPr>
            <w:tcW w:w="0" w:type="auto"/>
            <w:hideMark/>
          </w:tcPr>
          <w:p w14:paraId="25F94808" w14:textId="77777777" w:rsidR="00BB6F7E" w:rsidRPr="00BB6F7E" w:rsidRDefault="00BB6F7E" w:rsidP="00BB6F7E">
            <w:pPr>
              <w:pStyle w:val="af7"/>
            </w:pPr>
            <w:r w:rsidRPr="00BB6F7E">
              <w:t>Один пользователь может иметь несколько записей прав доступа</w:t>
            </w:r>
          </w:p>
        </w:tc>
      </w:tr>
      <w:tr w:rsidR="00BB6F7E" w:rsidRPr="00BB6F7E" w14:paraId="493DE125" w14:textId="77777777" w:rsidTr="00BB6F7E">
        <w:tc>
          <w:tcPr>
            <w:tcW w:w="0" w:type="auto"/>
            <w:hideMark/>
          </w:tcPr>
          <w:p w14:paraId="14A03B15" w14:textId="77777777" w:rsidR="00BB6F7E" w:rsidRPr="00BB6F7E" w:rsidRDefault="00BB6F7E" w:rsidP="00BB6F7E">
            <w:pPr>
              <w:pStyle w:val="af7"/>
            </w:pPr>
            <w:r w:rsidRPr="00BB6F7E">
              <w:t>3D-модель – Разрешение</w:t>
            </w:r>
          </w:p>
        </w:tc>
        <w:tc>
          <w:tcPr>
            <w:tcW w:w="0" w:type="auto"/>
            <w:hideMark/>
          </w:tcPr>
          <w:p w14:paraId="62075DFB" w14:textId="77777777" w:rsidR="00BB6F7E" w:rsidRPr="00BB6F7E" w:rsidRDefault="00BB6F7E" w:rsidP="00BB6F7E">
            <w:pPr>
              <w:pStyle w:val="af7"/>
            </w:pPr>
            <w:r w:rsidRPr="00BB6F7E">
              <w:t>1:N</w:t>
            </w:r>
          </w:p>
        </w:tc>
        <w:tc>
          <w:tcPr>
            <w:tcW w:w="0" w:type="auto"/>
            <w:hideMark/>
          </w:tcPr>
          <w:p w14:paraId="4FAD5FB7" w14:textId="77777777" w:rsidR="00BB6F7E" w:rsidRPr="00BB6F7E" w:rsidRDefault="00BB6F7E" w:rsidP="00BB6F7E">
            <w:pPr>
              <w:pStyle w:val="af7"/>
            </w:pPr>
            <w:r w:rsidRPr="00BB6F7E">
              <w:t>Одна модель может иметь несколько записей прав доступа</w:t>
            </w:r>
          </w:p>
        </w:tc>
      </w:tr>
      <w:tr w:rsidR="00BB6F7E" w:rsidRPr="00BB6F7E" w14:paraId="06D12FFD" w14:textId="77777777" w:rsidTr="00BB6F7E">
        <w:tc>
          <w:tcPr>
            <w:tcW w:w="0" w:type="auto"/>
            <w:hideMark/>
          </w:tcPr>
          <w:p w14:paraId="65F33755" w14:textId="77777777" w:rsidR="00BB6F7E" w:rsidRPr="00BB6F7E" w:rsidRDefault="00BB6F7E" w:rsidP="00BB6F7E">
            <w:pPr>
              <w:pStyle w:val="af7"/>
            </w:pPr>
            <w:r w:rsidRPr="00BB6F7E">
              <w:t>Пользователь – 3D-модель</w:t>
            </w:r>
          </w:p>
        </w:tc>
        <w:tc>
          <w:tcPr>
            <w:tcW w:w="0" w:type="auto"/>
            <w:hideMark/>
          </w:tcPr>
          <w:p w14:paraId="3E9EB17D" w14:textId="77777777" w:rsidR="00BB6F7E" w:rsidRPr="00BB6F7E" w:rsidRDefault="00BB6F7E" w:rsidP="00BB6F7E">
            <w:pPr>
              <w:pStyle w:val="af7"/>
            </w:pPr>
            <w:r w:rsidRPr="00BB6F7E">
              <w:t>M:N</w:t>
            </w:r>
          </w:p>
        </w:tc>
        <w:tc>
          <w:tcPr>
            <w:tcW w:w="0" w:type="auto"/>
            <w:hideMark/>
          </w:tcPr>
          <w:p w14:paraId="690BDAAE" w14:textId="77777777" w:rsidR="00BB6F7E" w:rsidRPr="00BB6F7E" w:rsidRDefault="00BB6F7E" w:rsidP="00BB6F7E">
            <w:pPr>
              <w:pStyle w:val="af7"/>
            </w:pPr>
            <w:r w:rsidRPr="00BB6F7E">
              <w:t>Пользователь может иметь доступ к нескольким моделям, модель доступна нескольким пользователям (через Permission)</w:t>
            </w:r>
          </w:p>
        </w:tc>
      </w:tr>
      <w:tr w:rsidR="00BB6F7E" w:rsidRPr="00BB6F7E" w14:paraId="4EAB04B4" w14:textId="77777777" w:rsidTr="00BB6F7E">
        <w:tc>
          <w:tcPr>
            <w:tcW w:w="0" w:type="auto"/>
            <w:hideMark/>
          </w:tcPr>
          <w:p w14:paraId="222AAA2B" w14:textId="77777777" w:rsidR="00BB6F7E" w:rsidRPr="00BB6F7E" w:rsidRDefault="00BB6F7E" w:rsidP="00BB6F7E">
            <w:pPr>
              <w:pStyle w:val="af7"/>
            </w:pPr>
            <w:r w:rsidRPr="00BB6F7E">
              <w:t>Пользователь – История изменений</w:t>
            </w:r>
          </w:p>
        </w:tc>
        <w:tc>
          <w:tcPr>
            <w:tcW w:w="0" w:type="auto"/>
            <w:hideMark/>
          </w:tcPr>
          <w:p w14:paraId="59CF025F" w14:textId="77777777" w:rsidR="00BB6F7E" w:rsidRPr="00BB6F7E" w:rsidRDefault="00BB6F7E" w:rsidP="00BB6F7E">
            <w:pPr>
              <w:pStyle w:val="af7"/>
            </w:pPr>
            <w:r w:rsidRPr="00BB6F7E">
              <w:t>1:N</w:t>
            </w:r>
          </w:p>
        </w:tc>
        <w:tc>
          <w:tcPr>
            <w:tcW w:w="0" w:type="auto"/>
            <w:hideMark/>
          </w:tcPr>
          <w:p w14:paraId="759ACCAD" w14:textId="77777777" w:rsidR="00BB6F7E" w:rsidRPr="00BB6F7E" w:rsidRDefault="00BB6F7E" w:rsidP="00BB6F7E">
            <w:pPr>
              <w:pStyle w:val="af7"/>
            </w:pPr>
            <w:r w:rsidRPr="00BB6F7E">
              <w:t>Один пользователь может выполнить множество действий</w:t>
            </w:r>
          </w:p>
        </w:tc>
      </w:tr>
      <w:tr w:rsidR="00BB6F7E" w:rsidRPr="00BB6F7E" w14:paraId="0D96721E" w14:textId="77777777" w:rsidTr="00BB6F7E">
        <w:tc>
          <w:tcPr>
            <w:tcW w:w="0" w:type="auto"/>
            <w:hideMark/>
          </w:tcPr>
          <w:p w14:paraId="11E050F9" w14:textId="77777777" w:rsidR="00BB6F7E" w:rsidRPr="00BB6F7E" w:rsidRDefault="00BB6F7E" w:rsidP="00BB6F7E">
            <w:pPr>
              <w:pStyle w:val="af7"/>
            </w:pPr>
            <w:r w:rsidRPr="00BB6F7E">
              <w:t>3D-модель – История изменений</w:t>
            </w:r>
          </w:p>
        </w:tc>
        <w:tc>
          <w:tcPr>
            <w:tcW w:w="0" w:type="auto"/>
            <w:hideMark/>
          </w:tcPr>
          <w:p w14:paraId="658F234B" w14:textId="77777777" w:rsidR="00BB6F7E" w:rsidRPr="00BB6F7E" w:rsidRDefault="00BB6F7E" w:rsidP="00BB6F7E">
            <w:pPr>
              <w:pStyle w:val="af7"/>
            </w:pPr>
            <w:r w:rsidRPr="00BB6F7E">
              <w:t>1:N</w:t>
            </w:r>
          </w:p>
        </w:tc>
        <w:tc>
          <w:tcPr>
            <w:tcW w:w="0" w:type="auto"/>
            <w:hideMark/>
          </w:tcPr>
          <w:p w14:paraId="3F49CEFC" w14:textId="77777777" w:rsidR="00BB6F7E" w:rsidRPr="00BB6F7E" w:rsidRDefault="00BB6F7E" w:rsidP="00BB6F7E">
            <w:pPr>
              <w:pStyle w:val="af7"/>
            </w:pPr>
            <w:r w:rsidRPr="00BB6F7E">
              <w:t>Одна модель может иметь множество записей истории</w:t>
            </w:r>
          </w:p>
        </w:tc>
      </w:tr>
      <w:tr w:rsidR="00BB6F7E" w:rsidRPr="00BB6F7E" w14:paraId="35C70A40" w14:textId="77777777" w:rsidTr="00BB6F7E">
        <w:tc>
          <w:tcPr>
            <w:tcW w:w="0" w:type="auto"/>
            <w:hideMark/>
          </w:tcPr>
          <w:p w14:paraId="5FA490D5" w14:textId="77777777" w:rsidR="00BB6F7E" w:rsidRPr="00BB6F7E" w:rsidRDefault="00BB6F7E" w:rsidP="00BB6F7E">
            <w:pPr>
              <w:pStyle w:val="af7"/>
            </w:pPr>
            <w:r w:rsidRPr="00BB6F7E">
              <w:t>Тип изменения – История изменений</w:t>
            </w:r>
          </w:p>
        </w:tc>
        <w:tc>
          <w:tcPr>
            <w:tcW w:w="0" w:type="auto"/>
            <w:hideMark/>
          </w:tcPr>
          <w:p w14:paraId="47553477" w14:textId="77777777" w:rsidR="00BB6F7E" w:rsidRPr="00BB6F7E" w:rsidRDefault="00BB6F7E" w:rsidP="00BB6F7E">
            <w:pPr>
              <w:pStyle w:val="af7"/>
            </w:pPr>
            <w:r w:rsidRPr="00BB6F7E">
              <w:t>1:N</w:t>
            </w:r>
          </w:p>
        </w:tc>
        <w:tc>
          <w:tcPr>
            <w:tcW w:w="0" w:type="auto"/>
            <w:hideMark/>
          </w:tcPr>
          <w:p w14:paraId="2ACA8117" w14:textId="77777777" w:rsidR="00BB6F7E" w:rsidRPr="00BB6F7E" w:rsidRDefault="00BB6F7E" w:rsidP="00BB6F7E">
            <w:pPr>
              <w:pStyle w:val="af7"/>
            </w:pPr>
            <w:r w:rsidRPr="00BB6F7E">
              <w:t>Один тип изменения может использоваться во многих записях</w:t>
            </w:r>
          </w:p>
        </w:tc>
      </w:tr>
      <w:tr w:rsidR="00BB6F7E" w:rsidRPr="00BB6F7E" w14:paraId="67449B1F" w14:textId="77777777" w:rsidTr="00BB6F7E">
        <w:tc>
          <w:tcPr>
            <w:tcW w:w="0" w:type="auto"/>
            <w:hideMark/>
          </w:tcPr>
          <w:p w14:paraId="2FE10A40" w14:textId="77777777" w:rsidR="00BB6F7E" w:rsidRPr="00BB6F7E" w:rsidRDefault="00BB6F7E" w:rsidP="00BB6F7E">
            <w:pPr>
              <w:pStyle w:val="af7"/>
            </w:pPr>
            <w:r w:rsidRPr="00BB6F7E">
              <w:t>3D-модель – Метаданные модели</w:t>
            </w:r>
          </w:p>
        </w:tc>
        <w:tc>
          <w:tcPr>
            <w:tcW w:w="0" w:type="auto"/>
            <w:hideMark/>
          </w:tcPr>
          <w:p w14:paraId="6752FA49" w14:textId="77777777" w:rsidR="00BB6F7E" w:rsidRPr="00BB6F7E" w:rsidRDefault="00BB6F7E" w:rsidP="00BB6F7E">
            <w:pPr>
              <w:pStyle w:val="af7"/>
            </w:pPr>
            <w:r w:rsidRPr="00BB6F7E">
              <w:t>1:1</w:t>
            </w:r>
          </w:p>
        </w:tc>
        <w:tc>
          <w:tcPr>
            <w:tcW w:w="0" w:type="auto"/>
            <w:hideMark/>
          </w:tcPr>
          <w:p w14:paraId="7558B5D5" w14:textId="77777777" w:rsidR="00BB6F7E" w:rsidRPr="00BB6F7E" w:rsidRDefault="00BB6F7E" w:rsidP="00BB6F7E">
            <w:pPr>
              <w:pStyle w:val="af7"/>
            </w:pPr>
            <w:r w:rsidRPr="00BB6F7E">
              <w:t>Каждая модель имеет одну запись метаданных</w:t>
            </w:r>
          </w:p>
        </w:tc>
      </w:tr>
      <w:tr w:rsidR="00BB6F7E" w:rsidRPr="00BB6F7E" w14:paraId="6429C2D8" w14:textId="77777777" w:rsidTr="00BB6F7E">
        <w:tc>
          <w:tcPr>
            <w:tcW w:w="0" w:type="auto"/>
            <w:hideMark/>
          </w:tcPr>
          <w:p w14:paraId="4DFFE015" w14:textId="77777777" w:rsidR="00BB6F7E" w:rsidRPr="00BB6F7E" w:rsidRDefault="00BB6F7E" w:rsidP="00BB6F7E">
            <w:pPr>
              <w:pStyle w:val="af7"/>
            </w:pPr>
            <w:r w:rsidRPr="00BB6F7E">
              <w:t>Пользователь – Метаданные модели</w:t>
            </w:r>
          </w:p>
        </w:tc>
        <w:tc>
          <w:tcPr>
            <w:tcW w:w="0" w:type="auto"/>
            <w:hideMark/>
          </w:tcPr>
          <w:p w14:paraId="6C446E14" w14:textId="77777777" w:rsidR="00BB6F7E" w:rsidRPr="00BB6F7E" w:rsidRDefault="00BB6F7E" w:rsidP="00BB6F7E">
            <w:pPr>
              <w:pStyle w:val="af7"/>
            </w:pPr>
            <w:r w:rsidRPr="00BB6F7E">
              <w:t>1:N</w:t>
            </w:r>
          </w:p>
        </w:tc>
        <w:tc>
          <w:tcPr>
            <w:tcW w:w="0" w:type="auto"/>
            <w:hideMark/>
          </w:tcPr>
          <w:p w14:paraId="183FD70D" w14:textId="77777777" w:rsidR="00BB6F7E" w:rsidRPr="00BB6F7E" w:rsidRDefault="00BB6F7E" w:rsidP="00BB6F7E">
            <w:pPr>
              <w:pStyle w:val="af7"/>
            </w:pPr>
            <w:r w:rsidRPr="00BB6F7E">
              <w:t>Один пользователь может быть автором нескольких моделей</w:t>
            </w:r>
          </w:p>
        </w:tc>
      </w:tr>
    </w:tbl>
    <w:p w14:paraId="3259B099" w14:textId="39588E4D" w:rsidR="00584D5F" w:rsidRDefault="00584D5F" w:rsidP="00584D5F">
      <w:pPr>
        <w:pStyle w:val="2"/>
      </w:pPr>
      <w:bookmarkStart w:id="3" w:name="_Toc228794955"/>
      <w:r w:rsidRPr="00584D5F">
        <w:lastRenderedPageBreak/>
        <w:t>ER-диаграмма</w:t>
      </w:r>
      <w:bookmarkEnd w:id="3"/>
    </w:p>
    <w:p w14:paraId="04F46232" w14:textId="77777777" w:rsidR="00584D5F" w:rsidRDefault="00584D5F" w:rsidP="00584D5F">
      <w:r>
        <w:t xml:space="preserve">На Рисунке 1 представлена </w:t>
      </w:r>
      <w:r>
        <w:rPr>
          <w:lang w:val="en-US"/>
        </w:rPr>
        <w:t>ER</w:t>
      </w:r>
      <w:r w:rsidRPr="00573DF5">
        <w:t>-</w:t>
      </w:r>
      <w:r>
        <w:t>диаграмма.</w:t>
      </w:r>
    </w:p>
    <w:p w14:paraId="72D83114" w14:textId="675C40CF" w:rsidR="00584D5F" w:rsidRPr="00584D5F" w:rsidRDefault="00584D5F" w:rsidP="00584D5F">
      <w:pPr>
        <w:pStyle w:val="af5"/>
      </w:pPr>
      <w:r w:rsidRPr="00584D5F">
        <w:rPr>
          <w:noProof/>
          <w:lang w:val="en-US"/>
        </w:rPr>
        <w:drawing>
          <wp:inline distT="0" distB="0" distL="0" distR="0" wp14:anchorId="592F3990" wp14:editId="49014DE2">
            <wp:extent cx="6120130" cy="3152775"/>
            <wp:effectExtent l="0" t="0" r="0" b="9525"/>
            <wp:docPr id="202683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31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30EA" w14:textId="0FF9A658" w:rsidR="00584D5F" w:rsidRDefault="00584D5F" w:rsidP="00584D5F">
      <w:pPr>
        <w:pStyle w:val="af5"/>
      </w:pPr>
      <w:r w:rsidRPr="00584D5F">
        <w:t>Рисунок 1 – Концептуальная модель</w:t>
      </w:r>
    </w:p>
    <w:p w14:paraId="5EB8BFCB" w14:textId="6F356723" w:rsidR="00BB6F7E" w:rsidRDefault="00BB6F7E" w:rsidP="00BB6F7E">
      <w:pPr>
        <w:pStyle w:val="2"/>
      </w:pPr>
      <w:bookmarkStart w:id="4" w:name="_Toc228794956"/>
      <w:r w:rsidRPr="00BB6F7E">
        <w:t>Запросы SQL</w:t>
      </w:r>
      <w:bookmarkEnd w:id="4"/>
    </w:p>
    <w:p w14:paraId="61605BC3" w14:textId="350A2575" w:rsidR="005B7765" w:rsidRPr="005B7765" w:rsidRDefault="005B7765" w:rsidP="005B7765">
      <w:r w:rsidRPr="005B7765">
        <w:t>Создадим и заполним таблицы (Листинг 1</w:t>
      </w:r>
      <w:r>
        <w:t>–2</w:t>
      </w:r>
      <w:r w:rsidRPr="005B7765">
        <w:t>).</w:t>
      </w:r>
    </w:p>
    <w:p w14:paraId="0DAACADE" w14:textId="44A05586" w:rsidR="00BB6F7E" w:rsidRDefault="005B7765" w:rsidP="005B7765">
      <w:pPr>
        <w:pStyle w:val="af3"/>
      </w:pPr>
      <w:r w:rsidRPr="005B7765">
        <w:t>Листинг 1 – Создание таблиц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7765" w:rsidRPr="0071646B" w14:paraId="09D74327" w14:textId="77777777" w:rsidTr="005B7765">
        <w:tc>
          <w:tcPr>
            <w:tcW w:w="9628" w:type="dxa"/>
          </w:tcPr>
          <w:p w14:paraId="54957907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CREATE SCHEMA IF NOT EXISTS "public";</w:t>
            </w:r>
          </w:p>
          <w:p w14:paraId="0550E042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</w:p>
          <w:p w14:paraId="0AB7E7DF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CREATE TABLE "public"."User"</w:t>
            </w:r>
          </w:p>
          <w:p w14:paraId="4C4709B6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(</w:t>
            </w:r>
          </w:p>
          <w:p w14:paraId="5C4C71B1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"id"            bigint NOT NULL,</w:t>
            </w:r>
          </w:p>
          <w:p w14:paraId="7BB286B0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"name"          text   NOT NULL,</w:t>
            </w:r>
          </w:p>
          <w:p w14:paraId="0AE603A7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"email"         text   NOT NULL,</w:t>
            </w:r>
          </w:p>
          <w:p w14:paraId="3526DEEE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"password_hash" text   NOT NULL,</w:t>
            </w:r>
          </w:p>
          <w:p w14:paraId="2F433252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"role_id"       bigint NOT NULL,</w:t>
            </w:r>
          </w:p>
          <w:p w14:paraId="3FEE2FCF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PRIMARY KEY ("id")</w:t>
            </w:r>
          </w:p>
          <w:p w14:paraId="2FACDEA2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);</w:t>
            </w:r>
          </w:p>
          <w:p w14:paraId="15E5BCCE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</w:p>
          <w:p w14:paraId="2988D70C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CREATE TABLE "public"."3D Model"</w:t>
            </w:r>
          </w:p>
          <w:p w14:paraId="01AEA14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(</w:t>
            </w:r>
          </w:p>
          <w:p w14:paraId="236E0A4B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"id"         bigint NOT NULL,</w:t>
            </w:r>
          </w:p>
          <w:p w14:paraId="4F8DAF7F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"bucket_id"  bigint NOT NULL,</w:t>
            </w:r>
          </w:p>
          <w:p w14:paraId="09927A39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"created_at" date   NOT NULL,</w:t>
            </w:r>
          </w:p>
          <w:p w14:paraId="5367A370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"name"       text   NOT NULL,</w:t>
            </w:r>
          </w:p>
          <w:p w14:paraId="49F5EB82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PRIMARY KEY ("id")</w:t>
            </w:r>
          </w:p>
          <w:p w14:paraId="7A58C2AC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);</w:t>
            </w:r>
          </w:p>
          <w:p w14:paraId="3A3148A1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</w:p>
          <w:p w14:paraId="0FBC23FB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CREATE TABLE "public"."Permission"</w:t>
            </w:r>
          </w:p>
          <w:p w14:paraId="3FBCFF5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(</w:t>
            </w:r>
          </w:p>
          <w:p w14:paraId="509C9E6C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"id"          bigint  NOT NULL,</w:t>
            </w:r>
          </w:p>
          <w:p w14:paraId="23766BB4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"can_read"    boolean NOT NULL,</w:t>
            </w:r>
          </w:p>
          <w:p w14:paraId="110EA366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"can_write"   boolean NOT NULL,</w:t>
            </w:r>
          </w:p>
          <w:p w14:paraId="799F2CB5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"can_delete"  boolean NOT NULL,</w:t>
            </w:r>
          </w:p>
          <w:p w14:paraId="6A8325D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"3d_model_id" bigint  NOT NULL,</w:t>
            </w:r>
          </w:p>
          <w:p w14:paraId="444FC6AE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"user_id"     bigint  NOT NULL,</w:t>
            </w:r>
          </w:p>
          <w:p w14:paraId="4385DAAD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PRIMARY KEY ("id")</w:t>
            </w:r>
          </w:p>
          <w:p w14:paraId="0122F40C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);</w:t>
            </w:r>
          </w:p>
          <w:p w14:paraId="34F911A1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</w:p>
          <w:p w14:paraId="522619D7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CREATE TABLE "public"."Role"</w:t>
            </w:r>
          </w:p>
          <w:p w14:paraId="1ABA35F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(</w:t>
            </w:r>
          </w:p>
          <w:p w14:paraId="74B5399E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"id"   bigint NOT NULL,</w:t>
            </w:r>
          </w:p>
          <w:p w14:paraId="67704A06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"name" text   NOT NULL,</w:t>
            </w:r>
          </w:p>
          <w:p w14:paraId="59D4AA1C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PRIMARY KEY ("id")</w:t>
            </w:r>
          </w:p>
          <w:p w14:paraId="4E8EDD85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);</w:t>
            </w:r>
          </w:p>
          <w:p w14:paraId="59D51FFD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</w:p>
          <w:p w14:paraId="6039239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CREATE TABLE "public"."HistoryChange"</w:t>
            </w:r>
          </w:p>
          <w:p w14:paraId="0B1773A3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(</w:t>
            </w:r>
          </w:p>
          <w:p w14:paraId="1DBBD98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"id"             bigint NOT NULL,</w:t>
            </w:r>
          </w:p>
          <w:p w14:paraId="4A94FB6A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"created_at"     date   NOT NULL,</w:t>
            </w:r>
          </w:p>
          <w:p w14:paraId="507DF683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"type_change_id" bigint NOT NULL,</w:t>
            </w:r>
          </w:p>
          <w:p w14:paraId="0B66D3BD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"user_id"        bigint NOT NULL,</w:t>
            </w:r>
          </w:p>
          <w:p w14:paraId="02D5AC77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"3d_model_id"    bigint NOT NULL,</w:t>
            </w:r>
          </w:p>
          <w:p w14:paraId="5A460A8D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PRIMARY KEY ("id")</w:t>
            </w:r>
          </w:p>
          <w:p w14:paraId="4C0F9B57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);</w:t>
            </w:r>
          </w:p>
          <w:p w14:paraId="0DC73A77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</w:p>
          <w:p w14:paraId="2F1AA340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CREATE TABLE "public"."TypeChange"</w:t>
            </w:r>
          </w:p>
          <w:p w14:paraId="2BF594AF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(</w:t>
            </w:r>
          </w:p>
          <w:p w14:paraId="0755CD87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"id"   bigint NOT NULL,</w:t>
            </w:r>
          </w:p>
          <w:p w14:paraId="01BA6041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"name" text   NOT NULL,</w:t>
            </w:r>
          </w:p>
          <w:p w14:paraId="660B578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PRIMARY KEY ("id")</w:t>
            </w:r>
          </w:p>
          <w:p w14:paraId="5C29E5E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);</w:t>
            </w:r>
          </w:p>
          <w:p w14:paraId="4E65DC88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</w:p>
          <w:p w14:paraId="34CA32C9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CREATE TABLE "public"."ModelMetadata"</w:t>
            </w:r>
          </w:p>
          <w:p w14:paraId="4C0B19A4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(</w:t>
            </w:r>
          </w:p>
          <w:p w14:paraId="60E39380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"id"          bigint NOT NULL,</w:t>
            </w:r>
          </w:p>
          <w:p w14:paraId="159E770F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"model_id"    bigint NOT NULL,</w:t>
            </w:r>
          </w:p>
          <w:p w14:paraId="7B4A40F4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"description" text,</w:t>
            </w:r>
          </w:p>
          <w:p w14:paraId="6AAACDEB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"author_id"   bigint NOT NULL,</w:t>
            </w:r>
          </w:p>
          <w:p w14:paraId="35AAA52F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"created_at"  date   NOT NULL,</w:t>
            </w:r>
          </w:p>
          <w:p w14:paraId="6E8FDCBB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PRIMARY KEY ("id")</w:t>
            </w:r>
          </w:p>
          <w:p w14:paraId="2013D7EA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);</w:t>
            </w:r>
          </w:p>
          <w:p w14:paraId="344EE7BA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</w:p>
          <w:p w14:paraId="521C9B7E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-- Foreign key constraints</w:t>
            </w:r>
          </w:p>
          <w:p w14:paraId="2E861135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-- Schema: public</w:t>
            </w:r>
          </w:p>
          <w:p w14:paraId="684EEF53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ALTER TABLE "public"."User"</w:t>
            </w:r>
          </w:p>
          <w:p w14:paraId="37403186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ADD CONSTRAINT "fk_User_role_id_Role_id" FOREIGN KEY ("role_id") REFERENCES "public"."Role" ("id");</w:t>
            </w:r>
          </w:p>
          <w:p w14:paraId="34B8AA83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ALTER TABLE "public"."HistoryChange"</w:t>
            </w:r>
          </w:p>
          <w:p w14:paraId="2B722C59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lastRenderedPageBreak/>
              <w:t xml:space="preserve">    ADD CONSTRAINT "fk_HistoryChange_type_change_id_TypeChange_id" FOREIGN KEY ("type_change_id") REFERENCES "public"."TypeChange" ("id");</w:t>
            </w:r>
          </w:p>
          <w:p w14:paraId="561C141E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ALTER TABLE "public"."HistoryChange"</w:t>
            </w:r>
          </w:p>
          <w:p w14:paraId="0E3CAF2C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ADD CONSTRAINT "fk_HistoryChange_user_id_User_id" FOREIGN KEY ("user_id") REFERENCES "public"."User" ("id");</w:t>
            </w:r>
          </w:p>
          <w:p w14:paraId="4918F085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ALTER TABLE "public"."HistoryChange"</w:t>
            </w:r>
          </w:p>
          <w:p w14:paraId="5CCFE75F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ADD CONSTRAINT "fk_HistoryChange_3d_model_id_3D_Model_id" FOREIGN KEY ("3d_model_id") REFERENCES "public"."3D Model" ("id");</w:t>
            </w:r>
          </w:p>
          <w:p w14:paraId="2EEC052C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ALTER TABLE "public"."Permission"</w:t>
            </w:r>
          </w:p>
          <w:p w14:paraId="2F8F44C6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ADD CONSTRAINT "fk_Permission_3d_model_id_3D_Model_id" FOREIGN KEY ("3d_model_id") REFERENCES "public"."3D Model" ("id");</w:t>
            </w:r>
          </w:p>
          <w:p w14:paraId="264E26F7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ALTER TABLE "public"."Permission"</w:t>
            </w:r>
          </w:p>
          <w:p w14:paraId="1F398CB4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ADD CONSTRAINT "fk_Permission_user_id_User_id" FOREIGN KEY ("user_id") REFERENCES "public"."User" ("id");</w:t>
            </w:r>
          </w:p>
          <w:p w14:paraId="7DD786FD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ALTER TABLE "public"."ModelMetadata"</w:t>
            </w:r>
          </w:p>
          <w:p w14:paraId="5062A18E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ADD CONSTRAINT "fk_ModelMetadata_model_id_3D_Model_id" FOREIGN KEY ("model_id") REFERENCES "public"."3D Model" ("id");</w:t>
            </w:r>
          </w:p>
          <w:p w14:paraId="72DC91FC" w14:textId="77777777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>ALTER TABLE "public"."ModelMetadata"</w:t>
            </w:r>
          </w:p>
          <w:p w14:paraId="100E2612" w14:textId="12D962BE" w:rsidR="005B7765" w:rsidRPr="005B7765" w:rsidRDefault="005B7765" w:rsidP="005B7765">
            <w:pPr>
              <w:pStyle w:val="af7"/>
              <w:rPr>
                <w:lang w:val="en-US"/>
              </w:rPr>
            </w:pPr>
            <w:r w:rsidRPr="005B7765">
              <w:rPr>
                <w:lang w:val="en-US"/>
              </w:rPr>
              <w:t xml:space="preserve">    ADD CONSTRAINT "fk_ModelMetadata_author_id_User_id" FOREIGN KEY ("author_id") REFERENCES "public"."User" ("id");</w:t>
            </w:r>
          </w:p>
        </w:tc>
      </w:tr>
    </w:tbl>
    <w:p w14:paraId="472F32AE" w14:textId="79B36033" w:rsidR="005B7765" w:rsidRDefault="00FC14D8" w:rsidP="00FC14D8">
      <w:pPr>
        <w:pStyle w:val="af3"/>
        <w:rPr>
          <w:lang w:val="en-US"/>
        </w:rPr>
      </w:pPr>
      <w:r w:rsidRPr="00FC14D8">
        <w:rPr>
          <w:lang w:val="en-US"/>
        </w:rPr>
        <w:lastRenderedPageBreak/>
        <w:t>Листинг 2 – Заполнение таблиц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D7091" w14:paraId="6B117688" w14:textId="77777777" w:rsidTr="009D7091">
        <w:tc>
          <w:tcPr>
            <w:tcW w:w="9628" w:type="dxa"/>
          </w:tcPr>
          <w:p w14:paraId="54293AB7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INSERT INTO "public"."Role" (id, name)</w:t>
            </w:r>
          </w:p>
          <w:p w14:paraId="4CBE6535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VALUES (1, 'Администратор'),</w:t>
            </w:r>
          </w:p>
          <w:p w14:paraId="3F3D7D38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(2, 'Модератор'),</w:t>
            </w:r>
          </w:p>
          <w:p w14:paraId="34F99474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(3, 'Пользователь');</w:t>
            </w:r>
          </w:p>
          <w:p w14:paraId="65C0E813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</w:p>
          <w:p w14:paraId="34941B1D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INSERT INTO "public"."User" (id, name, email, password_hash, role_id)</w:t>
            </w:r>
          </w:p>
          <w:p w14:paraId="30E0E4D4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VALUES (1, 'Иван Иванов', 'ivan@example.com', 'hash1', 1),</w:t>
            </w:r>
          </w:p>
          <w:p w14:paraId="3EB762D2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(2, 'Петр Петров', 'petr@example.com', 'hash2', 2),</w:t>
            </w:r>
          </w:p>
          <w:p w14:paraId="1C56E8E9" w14:textId="77777777" w:rsidR="00FC14D8" w:rsidRPr="00FC14D8" w:rsidRDefault="00FC14D8" w:rsidP="00FC14D8">
            <w:pPr>
              <w:pStyle w:val="af7"/>
            </w:pPr>
            <w:r w:rsidRPr="00FC14D8">
              <w:rPr>
                <w:lang w:val="en-US"/>
              </w:rPr>
              <w:t xml:space="preserve">       </w:t>
            </w:r>
            <w:r w:rsidRPr="00FC14D8">
              <w:t>(3, 'Анна Сидорова', '</w:t>
            </w:r>
            <w:r w:rsidRPr="00FC14D8">
              <w:rPr>
                <w:lang w:val="en-US"/>
              </w:rPr>
              <w:t>anna</w:t>
            </w:r>
            <w:r w:rsidRPr="00FC14D8">
              <w:t>@</w:t>
            </w:r>
            <w:r w:rsidRPr="00FC14D8">
              <w:rPr>
                <w:lang w:val="en-US"/>
              </w:rPr>
              <w:t>example</w:t>
            </w:r>
            <w:r w:rsidRPr="00FC14D8">
              <w:t>.</w:t>
            </w:r>
            <w:r w:rsidRPr="00FC14D8">
              <w:rPr>
                <w:lang w:val="en-US"/>
              </w:rPr>
              <w:t>com</w:t>
            </w:r>
            <w:r w:rsidRPr="00FC14D8">
              <w:t>', '</w:t>
            </w:r>
            <w:r w:rsidRPr="00FC14D8">
              <w:rPr>
                <w:lang w:val="en-US"/>
              </w:rPr>
              <w:t>hash</w:t>
            </w:r>
            <w:r w:rsidRPr="00FC14D8">
              <w:t>3', 3);</w:t>
            </w:r>
          </w:p>
          <w:p w14:paraId="4D31E538" w14:textId="77777777" w:rsidR="00FC14D8" w:rsidRPr="00FC14D8" w:rsidRDefault="00FC14D8" w:rsidP="00FC14D8">
            <w:pPr>
              <w:pStyle w:val="af7"/>
            </w:pPr>
          </w:p>
          <w:p w14:paraId="0E33867D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INSERT INTO "public"."TypeChange" (id, name)</w:t>
            </w:r>
          </w:p>
          <w:p w14:paraId="69BB2786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VALUES (1, 'Создание'),</w:t>
            </w:r>
          </w:p>
          <w:p w14:paraId="4BE82FC6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(2, 'Редактирование'),</w:t>
            </w:r>
          </w:p>
          <w:p w14:paraId="257D8E95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(3, 'Удаление');</w:t>
            </w:r>
          </w:p>
          <w:p w14:paraId="5CD3A0D3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</w:p>
          <w:p w14:paraId="3DCDAF6B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INSERT INTO "public"."3D Model" (id, bucket_id, created_at, name)</w:t>
            </w:r>
          </w:p>
          <w:p w14:paraId="16CF83E0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VALUES (1, 100, '2025-01-10', 'Дом'),</w:t>
            </w:r>
          </w:p>
          <w:p w14:paraId="3202E059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(2, 101, '2025-02-15', 'Машина'),</w:t>
            </w:r>
          </w:p>
          <w:p w14:paraId="3365841C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(3, 102, '2025-03-20', 'Самолет');</w:t>
            </w:r>
          </w:p>
          <w:p w14:paraId="5889EE7A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</w:p>
          <w:p w14:paraId="3E8EA306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INSERT INTO "public"."ModelMetadata" (id, model_id, description, author_id, created_at)</w:t>
            </w:r>
          </w:p>
          <w:p w14:paraId="0110FBD1" w14:textId="77777777" w:rsidR="00FC14D8" w:rsidRPr="00FC14D8" w:rsidRDefault="00FC14D8" w:rsidP="00FC14D8">
            <w:pPr>
              <w:pStyle w:val="af7"/>
            </w:pPr>
            <w:r w:rsidRPr="00FC14D8">
              <w:rPr>
                <w:lang w:val="en-US"/>
              </w:rPr>
              <w:t>VALUES</w:t>
            </w:r>
            <w:r w:rsidRPr="00FC14D8">
              <w:t xml:space="preserve"> (1, 1, '3</w:t>
            </w:r>
            <w:r w:rsidRPr="00FC14D8">
              <w:rPr>
                <w:lang w:val="en-US"/>
              </w:rPr>
              <w:t>D</w:t>
            </w:r>
            <w:r w:rsidRPr="00FC14D8">
              <w:t xml:space="preserve"> модель жилого дома', 1, '2025-01-10'),</w:t>
            </w:r>
          </w:p>
          <w:p w14:paraId="03994437" w14:textId="77777777" w:rsidR="00FC14D8" w:rsidRPr="00FC14D8" w:rsidRDefault="00FC14D8" w:rsidP="00FC14D8">
            <w:pPr>
              <w:pStyle w:val="af7"/>
            </w:pPr>
            <w:r w:rsidRPr="00FC14D8">
              <w:t xml:space="preserve">       (2, 2, '3</w:t>
            </w:r>
            <w:r w:rsidRPr="00FC14D8">
              <w:rPr>
                <w:lang w:val="en-US"/>
              </w:rPr>
              <w:t>D</w:t>
            </w:r>
            <w:r w:rsidRPr="00FC14D8">
              <w:t xml:space="preserve"> модель автомобиля', 2, '2025-02-15'),</w:t>
            </w:r>
          </w:p>
          <w:p w14:paraId="29DAA9CE" w14:textId="77777777" w:rsidR="00FC14D8" w:rsidRPr="00FC14D8" w:rsidRDefault="00FC14D8" w:rsidP="00FC14D8">
            <w:pPr>
              <w:pStyle w:val="af7"/>
            </w:pPr>
            <w:r w:rsidRPr="00FC14D8">
              <w:t xml:space="preserve">       (3, 3, '3</w:t>
            </w:r>
            <w:r w:rsidRPr="00FC14D8">
              <w:rPr>
                <w:lang w:val="en-US"/>
              </w:rPr>
              <w:t>D</w:t>
            </w:r>
            <w:r w:rsidRPr="00FC14D8">
              <w:t xml:space="preserve"> модель самолета', 3, '2025-03-20');</w:t>
            </w:r>
          </w:p>
          <w:p w14:paraId="44B10F2C" w14:textId="77777777" w:rsidR="00FC14D8" w:rsidRPr="00FC14D8" w:rsidRDefault="00FC14D8" w:rsidP="00FC14D8">
            <w:pPr>
              <w:pStyle w:val="af7"/>
            </w:pPr>
          </w:p>
          <w:p w14:paraId="579FE289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INSERT INTO "public"."Permission" (id, can_read, can_write, can_delete, "3d_model_id", user_id)</w:t>
            </w:r>
          </w:p>
          <w:p w14:paraId="2BC2984F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VALUES (1, true, true, true, 1, 1),</w:t>
            </w:r>
          </w:p>
          <w:p w14:paraId="6359CFCF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(2, true, true, false, 2, 2),</w:t>
            </w:r>
          </w:p>
          <w:p w14:paraId="0786327C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(3, true, false, false, 3, 3),</w:t>
            </w:r>
          </w:p>
          <w:p w14:paraId="424B834F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(4, true, false, false, 1, 2),</w:t>
            </w:r>
          </w:p>
          <w:p w14:paraId="65F93361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lastRenderedPageBreak/>
              <w:t xml:space="preserve">       (5, true, false, false, 2, 3);</w:t>
            </w:r>
          </w:p>
          <w:p w14:paraId="24350D98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</w:p>
          <w:p w14:paraId="225755A4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INSERT INTO "public"."HistoryChange" (id, created_at, type_change_id, user_id, "3d_model_id")</w:t>
            </w:r>
          </w:p>
          <w:p w14:paraId="0B7D2AC1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>VALUES (1, '2025-01-10', 1, 1, 1),</w:t>
            </w:r>
          </w:p>
          <w:p w14:paraId="5BDDEE1A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(2, '2025-01-12', 2, 2, 1),</w:t>
            </w:r>
          </w:p>
          <w:p w14:paraId="6C0439ED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(3, '2025-02-15', 1, 2, 2),</w:t>
            </w:r>
          </w:p>
          <w:p w14:paraId="792F3B2C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(4, '2025-03-01', 2, 3, 2),</w:t>
            </w:r>
          </w:p>
          <w:p w14:paraId="23FDED6A" w14:textId="77777777" w:rsidR="00FC14D8" w:rsidRPr="00FC14D8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(5, '2025-03-20', 1, 3, 3),</w:t>
            </w:r>
          </w:p>
          <w:p w14:paraId="53EAA038" w14:textId="5F89BAAC" w:rsidR="009D7091" w:rsidRDefault="00FC14D8" w:rsidP="00FC14D8">
            <w:pPr>
              <w:pStyle w:val="af7"/>
              <w:rPr>
                <w:lang w:val="en-US"/>
              </w:rPr>
            </w:pPr>
            <w:r w:rsidRPr="00FC14D8">
              <w:rPr>
                <w:lang w:val="en-US"/>
              </w:rPr>
              <w:t xml:space="preserve">       (6, '2025-04-01', 3, 1, 3);</w:t>
            </w:r>
          </w:p>
        </w:tc>
      </w:tr>
    </w:tbl>
    <w:p w14:paraId="1BAC0119" w14:textId="57C56CF9" w:rsidR="00FC14D8" w:rsidRDefault="00FC14D8" w:rsidP="00FC14D8">
      <w:pPr>
        <w:pStyle w:val="af9"/>
      </w:pPr>
      <w:r w:rsidRPr="00FC14D8">
        <w:lastRenderedPageBreak/>
        <w:t xml:space="preserve">На Рисунке 2 представлено получение </w:t>
      </w:r>
      <w:r>
        <w:t>всех 3</w:t>
      </w:r>
      <w:r>
        <w:rPr>
          <w:lang w:val="en-US"/>
        </w:rPr>
        <w:t>d</w:t>
      </w:r>
      <w:r w:rsidRPr="00FC14D8">
        <w:t xml:space="preserve"> </w:t>
      </w:r>
      <w:r>
        <w:t>моделей пользователя.</w:t>
      </w:r>
    </w:p>
    <w:p w14:paraId="416C0159" w14:textId="5F93A718" w:rsidR="00FC14D8" w:rsidRDefault="00FC14D8" w:rsidP="00FC14D8">
      <w:pPr>
        <w:pStyle w:val="af5"/>
      </w:pPr>
      <w:r w:rsidRPr="00FC14D8">
        <w:rPr>
          <w:noProof/>
        </w:rPr>
        <w:drawing>
          <wp:inline distT="0" distB="0" distL="0" distR="0" wp14:anchorId="3E7E262D" wp14:editId="41F464A2">
            <wp:extent cx="6120130" cy="3512820"/>
            <wp:effectExtent l="0" t="0" r="0" b="0"/>
            <wp:docPr id="20033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3954" w14:textId="77777777" w:rsidR="00FC14D8" w:rsidRDefault="00FC14D8" w:rsidP="00FC14D8">
      <w:pPr>
        <w:pStyle w:val="afc"/>
        <w:spacing w:after="120" w:line="240" w:lineRule="auto"/>
        <w:ind w:firstLine="0"/>
        <w:jc w:val="center"/>
        <w:rPr>
          <w:b/>
          <w:bCs/>
          <w:sz w:val="24"/>
        </w:rPr>
      </w:pPr>
      <w:r w:rsidRPr="00C273E3">
        <w:rPr>
          <w:b/>
          <w:bCs/>
          <w:sz w:val="24"/>
        </w:rPr>
        <w:t>Рисунок 2 – Типовой запрос</w:t>
      </w:r>
    </w:p>
    <w:p w14:paraId="5779A50B" w14:textId="77777777" w:rsidR="00FC14D8" w:rsidRPr="00FC14D8" w:rsidRDefault="00FC14D8" w:rsidP="00FC14D8">
      <w:pPr>
        <w:pStyle w:val="af9"/>
        <w:rPr>
          <w:lang w:val="en-US"/>
        </w:rPr>
      </w:pPr>
    </w:p>
    <w:p w14:paraId="46B38564" w14:textId="0444732F" w:rsidR="0097068E" w:rsidRDefault="00FC14D8" w:rsidP="00FC14D8">
      <w:pPr>
        <w:pStyle w:val="a"/>
      </w:pPr>
      <w:bookmarkStart w:id="5" w:name="_Toc228794957"/>
      <w:r>
        <w:lastRenderedPageBreak/>
        <w:t>Заключение</w:t>
      </w:r>
      <w:bookmarkEnd w:id="5"/>
    </w:p>
    <w:p w14:paraId="0C4D24BF" w14:textId="408D1637" w:rsidR="00FC14D8" w:rsidRDefault="00FC14D8" w:rsidP="00FC14D8">
      <w:r w:rsidRPr="00FC14D8">
        <w:t>В ходе работы была разработана концептуальная модель БД для информационной системы изучения иностранных языков с голосовым AI-наставником: выделены основные сущности, определены их атрибуты и связи, построена ER-диаграмма, а также подготовлены SQL-таблицы, ограничения и тестовые данные. Выполненные запросы подтвердили корректность структуры базы данных и возможность ее использования для хранения данных пользователей, ролей, прав доступа, истории изменений и метаданных.</w:t>
      </w:r>
    </w:p>
    <w:p w14:paraId="52B48872" w14:textId="77777777" w:rsidR="00FC14D8" w:rsidRPr="00FC14D8" w:rsidRDefault="00FC14D8" w:rsidP="00FC14D8"/>
    <w:sectPr w:rsidR="00FC14D8" w:rsidRPr="00FC14D8" w:rsidSect="00C71B45">
      <w:footerReference w:type="default" r:id="rId11"/>
      <w:footerReference w:type="first" r:id="rId12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3581C" w14:textId="77777777" w:rsidR="00012B71" w:rsidRDefault="00012B71" w:rsidP="009E241C">
      <w:pPr>
        <w:spacing w:line="240" w:lineRule="auto"/>
      </w:pPr>
      <w:r>
        <w:separator/>
      </w:r>
    </w:p>
  </w:endnote>
  <w:endnote w:type="continuationSeparator" w:id="0">
    <w:p w14:paraId="22C68F61" w14:textId="77777777" w:rsidR="00012B71" w:rsidRDefault="00012B71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2F19F2B7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0BFB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4A05" w14:textId="77777777" w:rsidR="00012B71" w:rsidRDefault="00012B71" w:rsidP="009E241C">
      <w:pPr>
        <w:spacing w:line="240" w:lineRule="auto"/>
      </w:pPr>
      <w:r>
        <w:separator/>
      </w:r>
    </w:p>
  </w:footnote>
  <w:footnote w:type="continuationSeparator" w:id="0">
    <w:p w14:paraId="73754C47" w14:textId="77777777" w:rsidR="00012B71" w:rsidRDefault="00012B71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3F9"/>
    <w:multiLevelType w:val="multilevel"/>
    <w:tmpl w:val="385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A36"/>
    <w:multiLevelType w:val="hybridMultilevel"/>
    <w:tmpl w:val="2376C7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F23863"/>
    <w:multiLevelType w:val="multilevel"/>
    <w:tmpl w:val="FFF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E3F54"/>
    <w:multiLevelType w:val="hybridMultilevel"/>
    <w:tmpl w:val="7D9AD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B94176"/>
    <w:multiLevelType w:val="multilevel"/>
    <w:tmpl w:val="35A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F6EB3"/>
    <w:multiLevelType w:val="hybridMultilevel"/>
    <w:tmpl w:val="2A5C6D30"/>
    <w:lvl w:ilvl="0" w:tplc="44AE1364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644C4F"/>
    <w:multiLevelType w:val="multilevel"/>
    <w:tmpl w:val="59FA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B7496B"/>
    <w:multiLevelType w:val="multilevel"/>
    <w:tmpl w:val="AE9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1E779E5"/>
    <w:multiLevelType w:val="multilevel"/>
    <w:tmpl w:val="1A8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B4A2D"/>
    <w:multiLevelType w:val="hybridMultilevel"/>
    <w:tmpl w:val="B8A654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28E7605"/>
    <w:multiLevelType w:val="multilevel"/>
    <w:tmpl w:val="F4A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72CFF"/>
    <w:multiLevelType w:val="hybridMultilevel"/>
    <w:tmpl w:val="11B46F5A"/>
    <w:lvl w:ilvl="0" w:tplc="7E7AA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5D84655"/>
    <w:multiLevelType w:val="multilevel"/>
    <w:tmpl w:val="F10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C6C93"/>
    <w:multiLevelType w:val="multilevel"/>
    <w:tmpl w:val="27C4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894237"/>
    <w:multiLevelType w:val="hybridMultilevel"/>
    <w:tmpl w:val="EA6A6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C29194B"/>
    <w:multiLevelType w:val="multilevel"/>
    <w:tmpl w:val="2EB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4666D"/>
    <w:multiLevelType w:val="hybridMultilevel"/>
    <w:tmpl w:val="66DC969A"/>
    <w:lvl w:ilvl="0" w:tplc="44AE1364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182292E"/>
    <w:multiLevelType w:val="hybridMultilevel"/>
    <w:tmpl w:val="17D00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22182F46"/>
    <w:multiLevelType w:val="hybridMultilevel"/>
    <w:tmpl w:val="8BBC4F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24A311D"/>
    <w:multiLevelType w:val="multilevel"/>
    <w:tmpl w:val="DF4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51512"/>
    <w:multiLevelType w:val="multilevel"/>
    <w:tmpl w:val="D87EE710"/>
    <w:lvl w:ilvl="0">
      <w:start w:val="1"/>
      <w:numFmt w:val="bullet"/>
      <w:lvlText w:val=""/>
      <w:lvlJc w:val="left"/>
      <w:pPr>
        <w:ind w:left="-709" w:firstLine="141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5C0659A"/>
    <w:multiLevelType w:val="multilevel"/>
    <w:tmpl w:val="2EEA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465B4"/>
    <w:multiLevelType w:val="hybridMultilevel"/>
    <w:tmpl w:val="E17027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A17455"/>
    <w:multiLevelType w:val="hybridMultilevel"/>
    <w:tmpl w:val="0D0C005C"/>
    <w:lvl w:ilvl="0" w:tplc="44AE1364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6EC3EA5"/>
    <w:multiLevelType w:val="multilevel"/>
    <w:tmpl w:val="DD4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76768"/>
    <w:multiLevelType w:val="multilevel"/>
    <w:tmpl w:val="7E1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C75278"/>
    <w:multiLevelType w:val="multilevel"/>
    <w:tmpl w:val="FD7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E41720"/>
    <w:multiLevelType w:val="multilevel"/>
    <w:tmpl w:val="AD7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CE1F12"/>
    <w:multiLevelType w:val="hybridMultilevel"/>
    <w:tmpl w:val="6BA89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5E815F6"/>
    <w:multiLevelType w:val="hybridMultilevel"/>
    <w:tmpl w:val="5944F4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47B125F1"/>
    <w:multiLevelType w:val="hybridMultilevel"/>
    <w:tmpl w:val="95D8F0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9C42027"/>
    <w:multiLevelType w:val="hybridMultilevel"/>
    <w:tmpl w:val="4B9C149C"/>
    <w:lvl w:ilvl="0" w:tplc="44AE1364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C0E0C43"/>
    <w:multiLevelType w:val="multilevel"/>
    <w:tmpl w:val="27E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715FB"/>
    <w:multiLevelType w:val="multilevel"/>
    <w:tmpl w:val="F71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A1390C"/>
    <w:multiLevelType w:val="multilevel"/>
    <w:tmpl w:val="87F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872EF5"/>
    <w:multiLevelType w:val="hybridMultilevel"/>
    <w:tmpl w:val="6D50F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1027F47"/>
    <w:multiLevelType w:val="multilevel"/>
    <w:tmpl w:val="31F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8C5106"/>
    <w:multiLevelType w:val="hybridMultilevel"/>
    <w:tmpl w:val="1EBC7C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657184C"/>
    <w:multiLevelType w:val="hybridMultilevel"/>
    <w:tmpl w:val="92FC7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9321A54"/>
    <w:multiLevelType w:val="hybridMultilevel"/>
    <w:tmpl w:val="5A26C1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A9D0CA4"/>
    <w:multiLevelType w:val="hybridMultilevel"/>
    <w:tmpl w:val="685C16CA"/>
    <w:lvl w:ilvl="0" w:tplc="44AE1364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DEB39B8"/>
    <w:multiLevelType w:val="hybridMultilevel"/>
    <w:tmpl w:val="088EAB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0334A63"/>
    <w:multiLevelType w:val="hybridMultilevel"/>
    <w:tmpl w:val="FB4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04D2BAF"/>
    <w:multiLevelType w:val="multilevel"/>
    <w:tmpl w:val="08A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4C628B"/>
    <w:multiLevelType w:val="hybridMultilevel"/>
    <w:tmpl w:val="50CC0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5437553"/>
    <w:multiLevelType w:val="hybridMultilevel"/>
    <w:tmpl w:val="8DF80762"/>
    <w:lvl w:ilvl="0" w:tplc="44AE1364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5467812"/>
    <w:multiLevelType w:val="hybridMultilevel"/>
    <w:tmpl w:val="29086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834573E"/>
    <w:multiLevelType w:val="multilevel"/>
    <w:tmpl w:val="785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70B5177B"/>
    <w:multiLevelType w:val="hybridMultilevel"/>
    <w:tmpl w:val="DA9AF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7326427E"/>
    <w:multiLevelType w:val="hybridMultilevel"/>
    <w:tmpl w:val="56C413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3D32F83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75243446"/>
    <w:multiLevelType w:val="hybridMultilevel"/>
    <w:tmpl w:val="2E0E15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5A75444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9" w15:restartNumberingAfterBreak="0">
    <w:nsid w:val="790E6B07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7AF67C37"/>
    <w:multiLevelType w:val="hybridMultilevel"/>
    <w:tmpl w:val="297CF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C7B566E"/>
    <w:multiLevelType w:val="multilevel"/>
    <w:tmpl w:val="961651F8"/>
    <w:lvl w:ilvl="0">
      <w:start w:val="1"/>
      <w:numFmt w:val="decimal"/>
      <w:pStyle w:val="a"/>
      <w:suff w:val="space"/>
      <w:lvlText w:val="%1"/>
      <w:lvlJc w:val="left"/>
      <w:pPr>
        <w:ind w:left="-709" w:firstLine="1418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83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2" w15:restartNumberingAfterBreak="0">
    <w:nsid w:val="7D475DED"/>
    <w:multiLevelType w:val="multilevel"/>
    <w:tmpl w:val="33F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65779">
    <w:abstractNumId w:val="49"/>
  </w:num>
  <w:num w:numId="2" w16cid:durableId="1203590824">
    <w:abstractNumId w:val="6"/>
  </w:num>
  <w:num w:numId="3" w16cid:durableId="373892793">
    <w:abstractNumId w:val="36"/>
  </w:num>
  <w:num w:numId="4" w16cid:durableId="582372677">
    <w:abstractNumId w:val="9"/>
  </w:num>
  <w:num w:numId="5" w16cid:durableId="580917646">
    <w:abstractNumId w:val="12"/>
  </w:num>
  <w:num w:numId="6" w16cid:durableId="739133416">
    <w:abstractNumId w:val="48"/>
  </w:num>
  <w:num w:numId="7" w16cid:durableId="736441645">
    <w:abstractNumId w:val="27"/>
  </w:num>
  <w:num w:numId="8" w16cid:durableId="1370030234">
    <w:abstractNumId w:val="40"/>
  </w:num>
  <w:num w:numId="9" w16cid:durableId="1448086367">
    <w:abstractNumId w:val="71"/>
  </w:num>
  <w:num w:numId="10" w16cid:durableId="262810773">
    <w:abstractNumId w:val="35"/>
  </w:num>
  <w:num w:numId="11" w16cid:durableId="899051698">
    <w:abstractNumId w:val="33"/>
  </w:num>
  <w:num w:numId="12" w16cid:durableId="2125804398">
    <w:abstractNumId w:val="32"/>
  </w:num>
  <w:num w:numId="13" w16cid:durableId="84616158">
    <w:abstractNumId w:val="21"/>
  </w:num>
  <w:num w:numId="14" w16cid:durableId="917443197">
    <w:abstractNumId w:val="21"/>
  </w:num>
  <w:num w:numId="15" w16cid:durableId="9526953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28"/>
  </w:num>
  <w:num w:numId="21" w16cid:durableId="1242906757">
    <w:abstractNumId w:val="58"/>
  </w:num>
  <w:num w:numId="22" w16cid:durableId="287661626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62"/>
  </w:num>
  <w:num w:numId="24" w16cid:durableId="1373845190">
    <w:abstractNumId w:val="68"/>
  </w:num>
  <w:num w:numId="25" w16cid:durableId="258105607">
    <w:abstractNumId w:val="10"/>
  </w:num>
  <w:num w:numId="26" w16cid:durableId="2025549755">
    <w:abstractNumId w:val="0"/>
  </w:num>
  <w:num w:numId="27" w16cid:durableId="1186333496">
    <w:abstractNumId w:val="26"/>
  </w:num>
  <w:num w:numId="28" w16cid:durableId="619266622">
    <w:abstractNumId w:val="15"/>
  </w:num>
  <w:num w:numId="29" w16cid:durableId="1828790143">
    <w:abstractNumId w:val="11"/>
  </w:num>
  <w:num w:numId="30" w16cid:durableId="2139255934">
    <w:abstractNumId w:val="41"/>
  </w:num>
  <w:num w:numId="31" w16cid:durableId="1029255982">
    <w:abstractNumId w:val="72"/>
  </w:num>
  <w:num w:numId="32" w16cid:durableId="304043861">
    <w:abstractNumId w:val="22"/>
  </w:num>
  <w:num w:numId="33" w16cid:durableId="1197543200">
    <w:abstractNumId w:val="7"/>
  </w:num>
  <w:num w:numId="34" w16cid:durableId="2071541018">
    <w:abstractNumId w:val="63"/>
  </w:num>
  <w:num w:numId="35" w16cid:durableId="1350714493">
    <w:abstractNumId w:val="8"/>
  </w:num>
  <w:num w:numId="36" w16cid:durableId="210767971">
    <w:abstractNumId w:val="51"/>
  </w:num>
  <w:num w:numId="37" w16cid:durableId="1313018724">
    <w:abstractNumId w:val="3"/>
  </w:num>
  <w:num w:numId="38" w16cid:durableId="56323635">
    <w:abstractNumId w:val="70"/>
  </w:num>
  <w:num w:numId="39" w16cid:durableId="1061709231">
    <w:abstractNumId w:val="14"/>
  </w:num>
  <w:num w:numId="40" w16cid:durableId="1810201294">
    <w:abstractNumId w:val="65"/>
  </w:num>
  <w:num w:numId="41" w16cid:durableId="580650587">
    <w:abstractNumId w:val="67"/>
  </w:num>
  <w:num w:numId="42" w16cid:durableId="1435442025">
    <w:abstractNumId w:val="16"/>
  </w:num>
  <w:num w:numId="43" w16cid:durableId="1307590105">
    <w:abstractNumId w:val="64"/>
  </w:num>
  <w:num w:numId="44" w16cid:durableId="371076291">
    <w:abstractNumId w:val="1"/>
  </w:num>
  <w:num w:numId="45" w16cid:durableId="1182550900">
    <w:abstractNumId w:val="69"/>
  </w:num>
  <w:num w:numId="46" w16cid:durableId="428548841">
    <w:abstractNumId w:val="24"/>
  </w:num>
  <w:num w:numId="47" w16cid:durableId="1297368018">
    <w:abstractNumId w:val="20"/>
  </w:num>
  <w:num w:numId="48" w16cid:durableId="409155784">
    <w:abstractNumId w:val="5"/>
  </w:num>
  <w:num w:numId="49" w16cid:durableId="770007236">
    <w:abstractNumId w:val="18"/>
  </w:num>
  <w:num w:numId="50" w16cid:durableId="1726836847">
    <w:abstractNumId w:val="19"/>
  </w:num>
  <w:num w:numId="51" w16cid:durableId="1951164641">
    <w:abstractNumId w:val="61"/>
  </w:num>
  <w:num w:numId="52" w16cid:durableId="815342826">
    <w:abstractNumId w:val="37"/>
  </w:num>
  <w:num w:numId="53" w16cid:durableId="108939573">
    <w:abstractNumId w:val="44"/>
  </w:num>
  <w:num w:numId="54" w16cid:durableId="277687227">
    <w:abstractNumId w:val="53"/>
  </w:num>
  <w:num w:numId="55" w16cid:durableId="2117746493">
    <w:abstractNumId w:val="29"/>
  </w:num>
  <w:num w:numId="56" w16cid:durableId="2098018636">
    <w:abstractNumId w:val="59"/>
  </w:num>
  <w:num w:numId="57" w16cid:durableId="31076470">
    <w:abstractNumId w:val="42"/>
  </w:num>
  <w:num w:numId="58" w16cid:durableId="452135770">
    <w:abstractNumId w:val="2"/>
  </w:num>
  <w:num w:numId="59" w16cid:durableId="495270809">
    <w:abstractNumId w:val="34"/>
  </w:num>
  <w:num w:numId="60" w16cid:durableId="1747070392">
    <w:abstractNumId w:val="17"/>
  </w:num>
  <w:num w:numId="61" w16cid:durableId="12189788">
    <w:abstractNumId w:val="60"/>
  </w:num>
  <w:num w:numId="62" w16cid:durableId="832066061">
    <w:abstractNumId w:val="23"/>
  </w:num>
  <w:num w:numId="63" w16cid:durableId="630327717">
    <w:abstractNumId w:val="38"/>
  </w:num>
  <w:num w:numId="64" w16cid:durableId="1808276836">
    <w:abstractNumId w:val="47"/>
  </w:num>
  <w:num w:numId="65" w16cid:durableId="1274091520">
    <w:abstractNumId w:val="55"/>
  </w:num>
  <w:num w:numId="66" w16cid:durableId="861431102">
    <w:abstractNumId w:val="13"/>
  </w:num>
  <w:num w:numId="67" w16cid:durableId="1837959183">
    <w:abstractNumId w:val="46"/>
  </w:num>
  <w:num w:numId="68" w16cid:durableId="1217736983">
    <w:abstractNumId w:val="45"/>
  </w:num>
  <w:num w:numId="69" w16cid:durableId="2139756730">
    <w:abstractNumId w:val="50"/>
  </w:num>
  <w:num w:numId="70" w16cid:durableId="124741677">
    <w:abstractNumId w:val="56"/>
  </w:num>
  <w:num w:numId="71" w16cid:durableId="977495635">
    <w:abstractNumId w:val="52"/>
  </w:num>
  <w:num w:numId="72" w16cid:durableId="663700755">
    <w:abstractNumId w:val="25"/>
  </w:num>
  <w:num w:numId="73" w16cid:durableId="1100182070">
    <w:abstractNumId w:val="30"/>
  </w:num>
  <w:num w:numId="74" w16cid:durableId="1256356558">
    <w:abstractNumId w:val="43"/>
  </w:num>
  <w:num w:numId="75" w16cid:durableId="18287360">
    <w:abstractNumId w:val="4"/>
  </w:num>
  <w:num w:numId="76" w16cid:durableId="1037392445">
    <w:abstractNumId w:val="31"/>
  </w:num>
  <w:num w:numId="77" w16cid:durableId="1654405243">
    <w:abstractNumId w:val="66"/>
  </w:num>
  <w:num w:numId="78" w16cid:durableId="1486121755">
    <w:abstractNumId w:val="39"/>
  </w:num>
  <w:num w:numId="79" w16cid:durableId="2012295596">
    <w:abstractNumId w:val="57"/>
  </w:num>
  <w:num w:numId="80" w16cid:durableId="209250717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5F"/>
    <w:rsid w:val="00001C28"/>
    <w:rsid w:val="00003D2B"/>
    <w:rsid w:val="00012B71"/>
    <w:rsid w:val="0002764F"/>
    <w:rsid w:val="00031FA2"/>
    <w:rsid w:val="00041E78"/>
    <w:rsid w:val="0004690E"/>
    <w:rsid w:val="000477EF"/>
    <w:rsid w:val="00057229"/>
    <w:rsid w:val="00063A39"/>
    <w:rsid w:val="00066864"/>
    <w:rsid w:val="00067778"/>
    <w:rsid w:val="000723CE"/>
    <w:rsid w:val="00084A23"/>
    <w:rsid w:val="000931F0"/>
    <w:rsid w:val="00096692"/>
    <w:rsid w:val="000A204F"/>
    <w:rsid w:val="000B26DD"/>
    <w:rsid w:val="000B4D67"/>
    <w:rsid w:val="000B66FE"/>
    <w:rsid w:val="000D0C3C"/>
    <w:rsid w:val="000F5BB7"/>
    <w:rsid w:val="000F7FC9"/>
    <w:rsid w:val="0010330C"/>
    <w:rsid w:val="00114AE4"/>
    <w:rsid w:val="001173CB"/>
    <w:rsid w:val="00121F02"/>
    <w:rsid w:val="00132AEF"/>
    <w:rsid w:val="00132B94"/>
    <w:rsid w:val="001376E6"/>
    <w:rsid w:val="00145DA4"/>
    <w:rsid w:val="00175E98"/>
    <w:rsid w:val="001930D9"/>
    <w:rsid w:val="00194D51"/>
    <w:rsid w:val="0019537C"/>
    <w:rsid w:val="001B5D9C"/>
    <w:rsid w:val="001C0F6C"/>
    <w:rsid w:val="001C28B4"/>
    <w:rsid w:val="001C603A"/>
    <w:rsid w:val="001D61BB"/>
    <w:rsid w:val="001D6A06"/>
    <w:rsid w:val="001F068F"/>
    <w:rsid w:val="00213301"/>
    <w:rsid w:val="002245D6"/>
    <w:rsid w:val="00264A1A"/>
    <w:rsid w:val="002835CA"/>
    <w:rsid w:val="002846A0"/>
    <w:rsid w:val="00284D74"/>
    <w:rsid w:val="00293E58"/>
    <w:rsid w:val="002B5FD2"/>
    <w:rsid w:val="002D630F"/>
    <w:rsid w:val="002E163D"/>
    <w:rsid w:val="002E4052"/>
    <w:rsid w:val="002E57A4"/>
    <w:rsid w:val="002F3F4E"/>
    <w:rsid w:val="003020AB"/>
    <w:rsid w:val="00305889"/>
    <w:rsid w:val="0032675E"/>
    <w:rsid w:val="003352C0"/>
    <w:rsid w:val="00346FE6"/>
    <w:rsid w:val="003734CE"/>
    <w:rsid w:val="0038489F"/>
    <w:rsid w:val="00397A90"/>
    <w:rsid w:val="003A0882"/>
    <w:rsid w:val="003B0A14"/>
    <w:rsid w:val="003B4E87"/>
    <w:rsid w:val="003F3A5E"/>
    <w:rsid w:val="003F583F"/>
    <w:rsid w:val="003F6865"/>
    <w:rsid w:val="00401344"/>
    <w:rsid w:val="00402C66"/>
    <w:rsid w:val="004044B8"/>
    <w:rsid w:val="004113D6"/>
    <w:rsid w:val="004149B3"/>
    <w:rsid w:val="00424474"/>
    <w:rsid w:val="0044386D"/>
    <w:rsid w:val="00446DDE"/>
    <w:rsid w:val="004504A3"/>
    <w:rsid w:val="004570BA"/>
    <w:rsid w:val="00476D22"/>
    <w:rsid w:val="004970CF"/>
    <w:rsid w:val="004A361A"/>
    <w:rsid w:val="004A626D"/>
    <w:rsid w:val="004A6D8F"/>
    <w:rsid w:val="004A7F7F"/>
    <w:rsid w:val="004C0D95"/>
    <w:rsid w:val="004D29C0"/>
    <w:rsid w:val="004D4AF9"/>
    <w:rsid w:val="004E29FE"/>
    <w:rsid w:val="004F2ABF"/>
    <w:rsid w:val="00503803"/>
    <w:rsid w:val="00504312"/>
    <w:rsid w:val="0050534D"/>
    <w:rsid w:val="005169F6"/>
    <w:rsid w:val="00522E95"/>
    <w:rsid w:val="005231CF"/>
    <w:rsid w:val="00560284"/>
    <w:rsid w:val="00567EB7"/>
    <w:rsid w:val="00572656"/>
    <w:rsid w:val="00584D5F"/>
    <w:rsid w:val="005905CE"/>
    <w:rsid w:val="0059089D"/>
    <w:rsid w:val="00590944"/>
    <w:rsid w:val="005B7765"/>
    <w:rsid w:val="005C530E"/>
    <w:rsid w:val="005E4761"/>
    <w:rsid w:val="00604FF0"/>
    <w:rsid w:val="00611D7C"/>
    <w:rsid w:val="00613B3A"/>
    <w:rsid w:val="006165FA"/>
    <w:rsid w:val="00620BDE"/>
    <w:rsid w:val="006343F4"/>
    <w:rsid w:val="0064100B"/>
    <w:rsid w:val="006520BF"/>
    <w:rsid w:val="00672C75"/>
    <w:rsid w:val="00682895"/>
    <w:rsid w:val="006873F3"/>
    <w:rsid w:val="00694FB1"/>
    <w:rsid w:val="006A20CE"/>
    <w:rsid w:val="006A54A2"/>
    <w:rsid w:val="006C22C1"/>
    <w:rsid w:val="006C25EF"/>
    <w:rsid w:val="006C66AC"/>
    <w:rsid w:val="006E208D"/>
    <w:rsid w:val="006E66F0"/>
    <w:rsid w:val="00703CFC"/>
    <w:rsid w:val="00713363"/>
    <w:rsid w:val="0071646B"/>
    <w:rsid w:val="00720F20"/>
    <w:rsid w:val="00736E3F"/>
    <w:rsid w:val="00746B4B"/>
    <w:rsid w:val="0075740E"/>
    <w:rsid w:val="00760277"/>
    <w:rsid w:val="00774165"/>
    <w:rsid w:val="00775098"/>
    <w:rsid w:val="00790B1A"/>
    <w:rsid w:val="0079261E"/>
    <w:rsid w:val="00793F3E"/>
    <w:rsid w:val="00795BAA"/>
    <w:rsid w:val="007A44FE"/>
    <w:rsid w:val="007E63EC"/>
    <w:rsid w:val="00804139"/>
    <w:rsid w:val="008143FD"/>
    <w:rsid w:val="0082108A"/>
    <w:rsid w:val="0082118E"/>
    <w:rsid w:val="008220F3"/>
    <w:rsid w:val="00830FE3"/>
    <w:rsid w:val="008421AA"/>
    <w:rsid w:val="00856F7E"/>
    <w:rsid w:val="00857DA4"/>
    <w:rsid w:val="00867C22"/>
    <w:rsid w:val="00881DDF"/>
    <w:rsid w:val="00887A57"/>
    <w:rsid w:val="008B4304"/>
    <w:rsid w:val="008C0618"/>
    <w:rsid w:val="008C4918"/>
    <w:rsid w:val="008D2A2A"/>
    <w:rsid w:val="009012D6"/>
    <w:rsid w:val="00903ABA"/>
    <w:rsid w:val="00911A3F"/>
    <w:rsid w:val="009174B2"/>
    <w:rsid w:val="009427AD"/>
    <w:rsid w:val="009452DE"/>
    <w:rsid w:val="00954847"/>
    <w:rsid w:val="009613AC"/>
    <w:rsid w:val="0097068E"/>
    <w:rsid w:val="00973B47"/>
    <w:rsid w:val="00976E9A"/>
    <w:rsid w:val="0098029A"/>
    <w:rsid w:val="00985242"/>
    <w:rsid w:val="00992595"/>
    <w:rsid w:val="009A5667"/>
    <w:rsid w:val="009B51F7"/>
    <w:rsid w:val="009D7091"/>
    <w:rsid w:val="009E241C"/>
    <w:rsid w:val="009E5995"/>
    <w:rsid w:val="009F30AD"/>
    <w:rsid w:val="009F5433"/>
    <w:rsid w:val="00A07DCC"/>
    <w:rsid w:val="00A111F3"/>
    <w:rsid w:val="00A308BC"/>
    <w:rsid w:val="00A3205E"/>
    <w:rsid w:val="00A346C7"/>
    <w:rsid w:val="00A3564A"/>
    <w:rsid w:val="00A40DF7"/>
    <w:rsid w:val="00A71C6B"/>
    <w:rsid w:val="00A7314D"/>
    <w:rsid w:val="00A81D7D"/>
    <w:rsid w:val="00A82134"/>
    <w:rsid w:val="00AA0CF4"/>
    <w:rsid w:val="00AD63D8"/>
    <w:rsid w:val="00AD6E45"/>
    <w:rsid w:val="00AE5E15"/>
    <w:rsid w:val="00AF1BB2"/>
    <w:rsid w:val="00AF5003"/>
    <w:rsid w:val="00B1239F"/>
    <w:rsid w:val="00B1409F"/>
    <w:rsid w:val="00B1498C"/>
    <w:rsid w:val="00B15162"/>
    <w:rsid w:val="00B2160F"/>
    <w:rsid w:val="00B21B57"/>
    <w:rsid w:val="00B23137"/>
    <w:rsid w:val="00B4731A"/>
    <w:rsid w:val="00B5176B"/>
    <w:rsid w:val="00B55094"/>
    <w:rsid w:val="00B63682"/>
    <w:rsid w:val="00B702B6"/>
    <w:rsid w:val="00B82381"/>
    <w:rsid w:val="00B91FE1"/>
    <w:rsid w:val="00B93E99"/>
    <w:rsid w:val="00B94636"/>
    <w:rsid w:val="00BA0648"/>
    <w:rsid w:val="00BA5DDC"/>
    <w:rsid w:val="00BB33A8"/>
    <w:rsid w:val="00BB6F7E"/>
    <w:rsid w:val="00BC2C77"/>
    <w:rsid w:val="00BE21EF"/>
    <w:rsid w:val="00BE53BC"/>
    <w:rsid w:val="00C110A5"/>
    <w:rsid w:val="00C1383B"/>
    <w:rsid w:val="00C409E6"/>
    <w:rsid w:val="00C468BA"/>
    <w:rsid w:val="00C50B1C"/>
    <w:rsid w:val="00C548B5"/>
    <w:rsid w:val="00C563A7"/>
    <w:rsid w:val="00C631F3"/>
    <w:rsid w:val="00C70488"/>
    <w:rsid w:val="00C71B45"/>
    <w:rsid w:val="00C924B7"/>
    <w:rsid w:val="00C93974"/>
    <w:rsid w:val="00CA64FF"/>
    <w:rsid w:val="00CB0E16"/>
    <w:rsid w:val="00CB15BE"/>
    <w:rsid w:val="00CB7695"/>
    <w:rsid w:val="00CC7D65"/>
    <w:rsid w:val="00CD0053"/>
    <w:rsid w:val="00CD2AF9"/>
    <w:rsid w:val="00CF4695"/>
    <w:rsid w:val="00CF590B"/>
    <w:rsid w:val="00D002F8"/>
    <w:rsid w:val="00D076E6"/>
    <w:rsid w:val="00D1185C"/>
    <w:rsid w:val="00D13578"/>
    <w:rsid w:val="00D34C91"/>
    <w:rsid w:val="00D52270"/>
    <w:rsid w:val="00D77325"/>
    <w:rsid w:val="00D91ABD"/>
    <w:rsid w:val="00D946F1"/>
    <w:rsid w:val="00DB150D"/>
    <w:rsid w:val="00DC7770"/>
    <w:rsid w:val="00DD37D7"/>
    <w:rsid w:val="00DD7BA2"/>
    <w:rsid w:val="00DE69E4"/>
    <w:rsid w:val="00E255D2"/>
    <w:rsid w:val="00E32D44"/>
    <w:rsid w:val="00E4258E"/>
    <w:rsid w:val="00E43C76"/>
    <w:rsid w:val="00E5182F"/>
    <w:rsid w:val="00E623C3"/>
    <w:rsid w:val="00E63A82"/>
    <w:rsid w:val="00E82BE6"/>
    <w:rsid w:val="00EA75A6"/>
    <w:rsid w:val="00EB3A38"/>
    <w:rsid w:val="00ED0669"/>
    <w:rsid w:val="00ED4428"/>
    <w:rsid w:val="00F04843"/>
    <w:rsid w:val="00F14BCE"/>
    <w:rsid w:val="00F16674"/>
    <w:rsid w:val="00F16D49"/>
    <w:rsid w:val="00F3128B"/>
    <w:rsid w:val="00F40189"/>
    <w:rsid w:val="00F40877"/>
    <w:rsid w:val="00F45C1A"/>
    <w:rsid w:val="00F67AA0"/>
    <w:rsid w:val="00F91AF3"/>
    <w:rsid w:val="00F9337D"/>
    <w:rsid w:val="00FB33DB"/>
    <w:rsid w:val="00FB4FC3"/>
    <w:rsid w:val="00FB5D6A"/>
    <w:rsid w:val="00FB7ED5"/>
    <w:rsid w:val="00FC14D8"/>
    <w:rsid w:val="00FC3FB4"/>
    <w:rsid w:val="00FE230A"/>
    <w:rsid w:val="00FE75E1"/>
    <w:rsid w:val="00FF4EB0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4DD4A"/>
  <w15:chartTrackingRefBased/>
  <w15:docId w15:val="{FD45F816-6919-464D-B636-8D76A04E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4504A3"/>
    <w:pPr>
      <w:keepNext/>
      <w:numPr>
        <w:ilvl w:val="1"/>
        <w:numId w:val="9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B1498C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504A3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B1498C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B1498C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B1498C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translation-chunk">
    <w:name w:val="translation-chunk"/>
    <w:basedOn w:val="a2"/>
    <w:rsid w:val="00A07DCC"/>
  </w:style>
  <w:style w:type="character" w:styleId="afb">
    <w:name w:val="Strong"/>
    <w:basedOn w:val="a2"/>
    <w:uiPriority w:val="22"/>
    <w:qFormat/>
    <w:rsid w:val="00793F3E"/>
    <w:rPr>
      <w:b/>
      <w:bCs/>
    </w:rPr>
  </w:style>
  <w:style w:type="character" w:customStyle="1" w:styleId="bzpyqfadein">
    <w:name w:val="bz_pyq_fadein"/>
    <w:basedOn w:val="a2"/>
    <w:rsid w:val="00F3128B"/>
  </w:style>
  <w:style w:type="character" w:customStyle="1" w:styleId="whitespace-normal">
    <w:name w:val="whitespace-normal"/>
    <w:basedOn w:val="a2"/>
    <w:rsid w:val="00F3128B"/>
  </w:style>
  <w:style w:type="paragraph" w:customStyle="1" w:styleId="afc">
    <w:name w:val="База"/>
    <w:link w:val="afd"/>
    <w:qFormat/>
    <w:rsid w:val="00584D5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d">
    <w:name w:val="База Знак"/>
    <w:basedOn w:val="a2"/>
    <w:link w:val="afc"/>
    <w:rsid w:val="00584D5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5;&#1088;&#1086;&#1077;&#1082;&#1090;&#1080;&#1088;&#1086;&#1074;&#1072;&#1085;&#1080;&#1077;%20&#1080;&#1085;&#1092;&#1086;&#1088;&#1084;&#1072;&#1094;&#1080;&#1086;&#1085;&#1085;&#1099;&#1093;%20&#1089;&#1080;&#1089;&#1090;&#1077;&#108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114</TotalTime>
  <Pages>9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6</cp:revision>
  <cp:lastPrinted>2026-05-04T10:48:00Z</cp:lastPrinted>
  <dcterms:created xsi:type="dcterms:W3CDTF">2026-05-04T08:33:00Z</dcterms:created>
  <dcterms:modified xsi:type="dcterms:W3CDTF">2026-05-04T11:20:00Z</dcterms:modified>
</cp:coreProperties>
</file>